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F0963A" w14:textId="1BF5BA81" w:rsidR="00E872CC" w:rsidRDefault="00E872CC" w:rsidP="002E5FFD">
      <w:pPr>
        <w:pStyle w:val="Title"/>
        <w:rPr>
          <w:b/>
          <w:u w:val="single"/>
          <w:lang w:val="el-GR"/>
        </w:rPr>
      </w:pPr>
    </w:p>
    <w:p w14:paraId="6EC0212F" w14:textId="77777777" w:rsidR="00E872CC" w:rsidRDefault="00E872CC" w:rsidP="002E5FFD">
      <w:pPr>
        <w:pStyle w:val="Title"/>
        <w:rPr>
          <w:b/>
          <w:u w:val="single"/>
          <w:lang w:val="el-GR"/>
        </w:rPr>
      </w:pPr>
    </w:p>
    <w:p w14:paraId="5BC5FA7D" w14:textId="77777777" w:rsidR="00452516" w:rsidRDefault="00DA1A17" w:rsidP="002E5FFD">
      <w:pPr>
        <w:pStyle w:val="Title"/>
        <w:rPr>
          <w:b/>
          <w:u w:val="single"/>
          <w:lang w:val="el-GR"/>
        </w:rPr>
      </w:pPr>
      <w:r w:rsidRPr="001D1678">
        <w:rPr>
          <w:b/>
          <w:noProof/>
          <w:lang w:eastAsia="en-US"/>
        </w:rPr>
        <w:drawing>
          <wp:anchor distT="0" distB="0" distL="114300" distR="114300" simplePos="0" relativeHeight="251658240" behindDoc="0" locked="0" layoutInCell="1" allowOverlap="1" wp14:anchorId="334CF655" wp14:editId="2A92ECA1">
            <wp:simplePos x="2220686" y="2435290"/>
            <wp:positionH relativeFrom="margin">
              <wp:align>center</wp:align>
            </wp:positionH>
            <wp:positionV relativeFrom="margin">
              <wp:align>top</wp:align>
            </wp:positionV>
            <wp:extent cx="3333750" cy="2381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y-of-Piraeus-logo.png"/>
                    <pic:cNvPicPr/>
                  </pic:nvPicPr>
                  <pic:blipFill>
                    <a:blip r:embed="rId8">
                      <a:extLst>
                        <a:ext uri="{28A0092B-C50C-407E-A947-70E740481C1C}">
                          <a14:useLocalDpi xmlns:a14="http://schemas.microsoft.com/office/drawing/2010/main" val="0"/>
                        </a:ext>
                      </a:extLst>
                    </a:blip>
                    <a:stretch>
                      <a:fillRect/>
                    </a:stretch>
                  </pic:blipFill>
                  <pic:spPr>
                    <a:xfrm>
                      <a:off x="0" y="0"/>
                      <a:ext cx="3333750" cy="2381250"/>
                    </a:xfrm>
                    <a:prstGeom prst="rect">
                      <a:avLst/>
                    </a:prstGeom>
                  </pic:spPr>
                </pic:pic>
              </a:graphicData>
            </a:graphic>
          </wp:anchor>
        </w:drawing>
      </w:r>
    </w:p>
    <w:p w14:paraId="55277556" w14:textId="77777777" w:rsidR="00E81978" w:rsidRPr="002E5FFD" w:rsidRDefault="002E5FFD" w:rsidP="002E5FFD">
      <w:pPr>
        <w:pStyle w:val="Title"/>
        <w:rPr>
          <w:b/>
          <w:u w:val="single"/>
          <w:lang w:val="el-GR"/>
        </w:rPr>
      </w:pPr>
      <w:r w:rsidRPr="002E5FFD">
        <w:rPr>
          <w:b/>
          <w:u w:val="single"/>
          <w:lang w:val="el-GR"/>
        </w:rPr>
        <w:t>ΕΡΓΑΣΙΑ ΜΑΘΗΜΑΤΟΣ</w:t>
      </w:r>
    </w:p>
    <w:p w14:paraId="65CD3B9B" w14:textId="77777777" w:rsidR="002E5FFD" w:rsidRPr="005E2B30" w:rsidRDefault="0084133C" w:rsidP="002E5FFD">
      <w:pPr>
        <w:pStyle w:val="Title"/>
        <w:rPr>
          <w:lang w:val="el-GR"/>
        </w:rPr>
      </w:pPr>
      <w:r>
        <w:rPr>
          <w:lang w:val="el-GR"/>
        </w:rPr>
        <w:t xml:space="preserve">ΤΕΧΝΟΛΟΓΙΕΣ ΕΞΑΤΟΜΙΚΕΥΣΗΣ ΛΟΓΙΣΜΙΚΟΥ </w:t>
      </w:r>
    </w:p>
    <w:p w14:paraId="0D74A192" w14:textId="77777777" w:rsidR="002E5FFD" w:rsidRPr="005E2B30" w:rsidRDefault="002E5FFD" w:rsidP="002E5FFD">
      <w:pPr>
        <w:pStyle w:val="Title"/>
        <w:rPr>
          <w:b/>
          <w:lang w:val="el-GR"/>
        </w:rPr>
      </w:pPr>
    </w:p>
    <w:p w14:paraId="4E6725F8" w14:textId="77777777" w:rsidR="00684D0F" w:rsidRPr="005E2B30" w:rsidRDefault="00684D0F" w:rsidP="002E5FFD">
      <w:pPr>
        <w:pStyle w:val="Title"/>
        <w:rPr>
          <w:b/>
          <w:u w:val="single"/>
          <w:lang w:val="el-GR"/>
        </w:rPr>
      </w:pPr>
      <w:r w:rsidRPr="00684D0F">
        <w:rPr>
          <w:b/>
          <w:u w:val="single"/>
          <w:lang w:val="el-GR"/>
        </w:rPr>
        <w:t>ΘΕΜΑ</w:t>
      </w:r>
      <w:r w:rsidRPr="005E2B30">
        <w:rPr>
          <w:b/>
          <w:u w:val="single"/>
          <w:lang w:val="el-GR"/>
        </w:rPr>
        <w:t xml:space="preserve"> </w:t>
      </w:r>
      <w:r w:rsidRPr="00684D0F">
        <w:rPr>
          <w:b/>
          <w:u w:val="single"/>
          <w:lang w:val="el-GR"/>
        </w:rPr>
        <w:t>ΕΡΓΑΣΙΑΣ</w:t>
      </w:r>
    </w:p>
    <w:p w14:paraId="66288351" w14:textId="77777777" w:rsidR="00684D0F" w:rsidRPr="005E2B30" w:rsidRDefault="0084133C" w:rsidP="002E5FFD">
      <w:pPr>
        <w:pStyle w:val="Title"/>
        <w:rPr>
          <w:lang w:val="el-GR"/>
        </w:rPr>
      </w:pPr>
      <w:r>
        <w:rPr>
          <w:lang w:val="el-GR"/>
        </w:rPr>
        <w:t xml:space="preserve">ΕΞΑΤΟΜΙΚΕΥΣΗ ΤΑΙΝΙΩΝ ΣΕ </w:t>
      </w:r>
      <w:r>
        <w:t>VIDEO</w:t>
      </w:r>
      <w:r w:rsidRPr="005E2B30">
        <w:rPr>
          <w:lang w:val="el-GR"/>
        </w:rPr>
        <w:t xml:space="preserve"> </w:t>
      </w:r>
      <w:r>
        <w:t>CLUB</w:t>
      </w:r>
    </w:p>
    <w:p w14:paraId="3B42ADAB" w14:textId="77777777" w:rsidR="00A02084" w:rsidRPr="005E2B30" w:rsidRDefault="00A02084" w:rsidP="002E5FFD">
      <w:pPr>
        <w:pStyle w:val="Title"/>
        <w:rPr>
          <w:lang w:val="el-GR"/>
        </w:rPr>
      </w:pPr>
    </w:p>
    <w:p w14:paraId="080D3A8A" w14:textId="77777777" w:rsidR="00A02084" w:rsidRPr="005E2B30" w:rsidRDefault="00A02084" w:rsidP="00A02084">
      <w:pPr>
        <w:pStyle w:val="Title"/>
        <w:rPr>
          <w:lang w:val="el-GR"/>
        </w:rPr>
      </w:pPr>
      <w:r>
        <w:rPr>
          <w:lang w:val="el-GR"/>
        </w:rPr>
        <w:t>ΒΑΓΓΕΛΑΤΟΣ</w:t>
      </w:r>
      <w:r w:rsidRPr="005E2B30">
        <w:rPr>
          <w:lang w:val="el-GR"/>
        </w:rPr>
        <w:t xml:space="preserve"> </w:t>
      </w:r>
      <w:r>
        <w:rPr>
          <w:lang w:val="el-GR"/>
        </w:rPr>
        <w:t>ΠΑΝΑΓΙΩΤΗ</w:t>
      </w:r>
    </w:p>
    <w:p w14:paraId="7E8B6332" w14:textId="77777777" w:rsidR="00A02084" w:rsidRPr="00AD5897" w:rsidRDefault="00A02084" w:rsidP="00A02084">
      <w:pPr>
        <w:pStyle w:val="Title"/>
        <w:rPr>
          <w:lang w:val="el-GR"/>
        </w:rPr>
      </w:pPr>
      <w:r w:rsidRPr="00AD5897">
        <w:rPr>
          <w:lang w:val="el-GR"/>
        </w:rPr>
        <w:t>(</w:t>
      </w:r>
      <w:r>
        <w:rPr>
          <w:lang w:val="el-GR"/>
        </w:rPr>
        <w:t>ΜΠΣΠ</w:t>
      </w:r>
      <w:r w:rsidRPr="00AD5897">
        <w:rPr>
          <w:lang w:val="el-GR"/>
        </w:rPr>
        <w:t>19005</w:t>
      </w:r>
      <w:r w:rsidR="0084133C">
        <w:rPr>
          <w:lang w:val="el-GR"/>
        </w:rPr>
        <w:t xml:space="preserve"> - </w:t>
      </w:r>
      <w:proofErr w:type="spellStart"/>
      <w:r w:rsidR="0084133C">
        <w:t>mpsp</w:t>
      </w:r>
      <w:proofErr w:type="spellEnd"/>
      <w:r w:rsidR="0084133C" w:rsidRPr="005E2B30">
        <w:rPr>
          <w:lang w:val="el-GR"/>
        </w:rPr>
        <w:t>19005@</w:t>
      </w:r>
      <w:proofErr w:type="spellStart"/>
      <w:r w:rsidR="0084133C">
        <w:t>unipi</w:t>
      </w:r>
      <w:proofErr w:type="spellEnd"/>
      <w:r w:rsidR="0084133C" w:rsidRPr="005E2B30">
        <w:rPr>
          <w:lang w:val="el-GR"/>
        </w:rPr>
        <w:t>.</w:t>
      </w:r>
      <w:r w:rsidR="0084133C">
        <w:t>gr</w:t>
      </w:r>
      <w:r w:rsidRPr="00AD5897">
        <w:rPr>
          <w:lang w:val="el-GR"/>
        </w:rPr>
        <w:t>)</w:t>
      </w:r>
    </w:p>
    <w:p w14:paraId="446975AB" w14:textId="77777777" w:rsidR="00A02084" w:rsidRDefault="00A02084" w:rsidP="00A02084">
      <w:pPr>
        <w:pStyle w:val="Title"/>
        <w:rPr>
          <w:lang w:val="el-GR"/>
        </w:rPr>
      </w:pPr>
      <w:r>
        <w:rPr>
          <w:lang w:val="el-GR"/>
        </w:rPr>
        <w:t>ΑΝΑΓΝΩΣΤΑΚΗΣ ΓΙΩΡΓΟΣ</w:t>
      </w:r>
    </w:p>
    <w:p w14:paraId="1CD3E861" w14:textId="1BD459AF" w:rsidR="00A02084" w:rsidRDefault="00A02084" w:rsidP="00A02084">
      <w:pPr>
        <w:pStyle w:val="Title"/>
        <w:rPr>
          <w:lang w:val="el-GR"/>
        </w:rPr>
      </w:pPr>
      <w:r>
        <w:rPr>
          <w:lang w:val="el-GR"/>
        </w:rPr>
        <w:t>(ΜΠΣΠ19003</w:t>
      </w:r>
      <w:r w:rsidR="0084133C" w:rsidRPr="00917860">
        <w:rPr>
          <w:lang w:val="el-GR"/>
        </w:rPr>
        <w:t xml:space="preserve"> </w:t>
      </w:r>
      <w:r w:rsidR="005E2B30">
        <w:rPr>
          <w:lang w:val="el-GR"/>
        </w:rPr>
        <w:t>–</w:t>
      </w:r>
      <w:r w:rsidR="0084133C" w:rsidRPr="00917860">
        <w:rPr>
          <w:lang w:val="el-GR"/>
        </w:rPr>
        <w:t xml:space="preserve"> </w:t>
      </w:r>
      <w:r w:rsidR="005E2B30">
        <w:t>mpsp19003@unipi.gr</w:t>
      </w:r>
      <w:r>
        <w:rPr>
          <w:lang w:val="el-GR"/>
        </w:rPr>
        <w:t>)</w:t>
      </w:r>
    </w:p>
    <w:p w14:paraId="0886A11E" w14:textId="77777777" w:rsidR="0084133C" w:rsidRDefault="0084133C" w:rsidP="00A02084">
      <w:pPr>
        <w:pStyle w:val="Title"/>
        <w:rPr>
          <w:lang w:val="el-GR"/>
        </w:rPr>
      </w:pPr>
      <w:r>
        <w:rPr>
          <w:lang w:val="el-GR"/>
        </w:rPr>
        <w:t>ΚΑΝΕΛΛΟΠΟΥΛΟΣ ΧΡΗΣΤΟΣ</w:t>
      </w:r>
    </w:p>
    <w:p w14:paraId="2FDFA124" w14:textId="77777777" w:rsidR="0084133C" w:rsidRPr="0084133C" w:rsidRDefault="0084133C" w:rsidP="00A02084">
      <w:pPr>
        <w:pStyle w:val="Title"/>
        <w:rPr>
          <w:lang w:val="el-GR"/>
        </w:rPr>
      </w:pPr>
      <w:r>
        <w:rPr>
          <w:lang w:val="el-GR"/>
        </w:rPr>
        <w:t>(ΜΠΣΠ19016</w:t>
      </w:r>
      <w:r w:rsidRPr="0084133C">
        <w:rPr>
          <w:lang w:val="el-GR"/>
        </w:rPr>
        <w:t xml:space="preserve"> </w:t>
      </w:r>
      <w:r>
        <w:rPr>
          <w:lang w:val="el-GR"/>
        </w:rPr>
        <w:t>-</w:t>
      </w:r>
      <w:r w:rsidRPr="0084133C">
        <w:rPr>
          <w:lang w:val="el-GR"/>
        </w:rPr>
        <w:t xml:space="preserve"> </w:t>
      </w:r>
      <w:proofErr w:type="spellStart"/>
      <w:r>
        <w:t>xristos</w:t>
      </w:r>
      <w:proofErr w:type="spellEnd"/>
      <w:r w:rsidRPr="0084133C">
        <w:rPr>
          <w:lang w:val="el-GR"/>
        </w:rPr>
        <w:t>_</w:t>
      </w:r>
      <w:proofErr w:type="spellStart"/>
      <w:r>
        <w:t>kan</w:t>
      </w:r>
      <w:proofErr w:type="spellEnd"/>
      <w:r w:rsidRPr="0084133C">
        <w:rPr>
          <w:lang w:val="el-GR"/>
        </w:rPr>
        <w:t>@</w:t>
      </w:r>
      <w:proofErr w:type="spellStart"/>
      <w:r>
        <w:t>hotmail</w:t>
      </w:r>
      <w:proofErr w:type="spellEnd"/>
      <w:r w:rsidRPr="0084133C">
        <w:rPr>
          <w:lang w:val="el-GR"/>
        </w:rPr>
        <w:t>.</w:t>
      </w:r>
      <w:r>
        <w:t>com</w:t>
      </w:r>
      <w:r>
        <w:rPr>
          <w:lang w:val="el-GR"/>
        </w:rPr>
        <w:t>)</w:t>
      </w:r>
    </w:p>
    <w:p w14:paraId="3135A01F" w14:textId="77777777" w:rsidR="00EF01DA" w:rsidRDefault="00EF01DA" w:rsidP="00EF01DA">
      <w:pPr>
        <w:pStyle w:val="Title"/>
        <w:jc w:val="left"/>
        <w:rPr>
          <w:lang w:val="el-GR"/>
        </w:rPr>
      </w:pPr>
    </w:p>
    <w:p w14:paraId="714C8805" w14:textId="77777777" w:rsidR="00D947A4" w:rsidRDefault="00D947A4" w:rsidP="008771C5">
      <w:pPr>
        <w:pStyle w:val="Title"/>
        <w:rPr>
          <w:lang w:val="el-GR"/>
        </w:rPr>
      </w:pPr>
    </w:p>
    <w:p w14:paraId="200B21F4" w14:textId="77777777" w:rsidR="008771C5" w:rsidRPr="001F134E" w:rsidRDefault="008771C5" w:rsidP="008771C5">
      <w:pPr>
        <w:ind w:firstLine="0"/>
        <w:jc w:val="center"/>
        <w:rPr>
          <w:b/>
          <w:lang w:val="el-GR"/>
        </w:rPr>
      </w:pPr>
      <w:r w:rsidRPr="001F134E">
        <w:rPr>
          <w:b/>
          <w:lang w:val="el-GR"/>
        </w:rPr>
        <w:t>ΕΙΣΗΓΗΤΗΣ</w:t>
      </w:r>
    </w:p>
    <w:p w14:paraId="6622441D" w14:textId="77777777" w:rsidR="008771C5" w:rsidRPr="0084133C" w:rsidRDefault="0084133C" w:rsidP="006C27A0">
      <w:pPr>
        <w:ind w:firstLine="0"/>
        <w:jc w:val="center"/>
        <w:rPr>
          <w:lang w:val="el-GR"/>
        </w:rPr>
      </w:pPr>
      <w:r>
        <w:rPr>
          <w:lang w:val="el-GR"/>
        </w:rPr>
        <w:t>ΒΙΡΒΟΥ ΜΑΡΙΑ</w:t>
      </w:r>
    </w:p>
    <w:p w14:paraId="4B9BE866" w14:textId="77777777" w:rsidR="008F7B48" w:rsidRPr="008A31C4" w:rsidRDefault="00E13ECA">
      <w:pPr>
        <w:pStyle w:val="SectionTitle"/>
        <w:rPr>
          <w:lang w:val="el-GR"/>
        </w:rPr>
      </w:pPr>
      <w:bookmarkStart w:id="0" w:name="_Toc54136129"/>
      <w:r>
        <w:rPr>
          <w:lang w:val="el-GR"/>
        </w:rPr>
        <w:lastRenderedPageBreak/>
        <w:t>Περιεχόμενα</w:t>
      </w:r>
      <w:bookmarkEnd w:id="0"/>
      <w:r w:rsidR="009E06D0">
        <w:rPr>
          <w:lang w:val="el-GR"/>
        </w:rPr>
        <w:br/>
      </w:r>
    </w:p>
    <w:sdt>
      <w:sdtPr>
        <w:rPr>
          <w:rFonts w:asciiTheme="minorHAnsi" w:eastAsiaTheme="minorEastAsia" w:hAnsiTheme="minorHAnsi" w:cstheme="minorBidi"/>
          <w:b w:val="0"/>
          <w:szCs w:val="24"/>
        </w:rPr>
        <w:id w:val="779381141"/>
        <w:docPartObj>
          <w:docPartGallery w:val="Table of Contents"/>
          <w:docPartUnique/>
        </w:docPartObj>
      </w:sdtPr>
      <w:sdtEndPr>
        <w:rPr>
          <w:bCs/>
          <w:noProof/>
        </w:rPr>
      </w:sdtEndPr>
      <w:sdtContent>
        <w:p w14:paraId="372F5F0E" w14:textId="77777777" w:rsidR="008F7B48" w:rsidRPr="008A31C4" w:rsidRDefault="008F7B48">
          <w:pPr>
            <w:pStyle w:val="TOCHeading"/>
            <w:rPr>
              <w:lang w:val="el-GR"/>
            </w:rPr>
          </w:pPr>
        </w:p>
        <w:p w14:paraId="2F5E794C" w14:textId="77777777" w:rsidR="00EA2585" w:rsidRDefault="008F7B48">
          <w:pPr>
            <w:pStyle w:val="TOC1"/>
            <w:tabs>
              <w:tab w:val="right" w:leader="dot" w:pos="9350"/>
            </w:tabs>
            <w:rPr>
              <w:noProof/>
              <w:kern w:val="0"/>
              <w:sz w:val="22"/>
              <w:szCs w:val="22"/>
              <w:lang w:eastAsia="en-US"/>
            </w:rPr>
          </w:pPr>
          <w:r>
            <w:fldChar w:fldCharType="begin"/>
          </w:r>
          <w:r w:rsidRPr="008A31C4">
            <w:rPr>
              <w:lang w:val="el-GR"/>
            </w:rPr>
            <w:instrText xml:space="preserve"> </w:instrText>
          </w:r>
          <w:r>
            <w:instrText>TOC</w:instrText>
          </w:r>
          <w:r w:rsidRPr="008A31C4">
            <w:rPr>
              <w:lang w:val="el-GR"/>
            </w:rPr>
            <w:instrText xml:space="preserve"> \</w:instrText>
          </w:r>
          <w:r>
            <w:instrText>o</w:instrText>
          </w:r>
          <w:r w:rsidRPr="008A31C4">
            <w:rPr>
              <w:lang w:val="el-GR"/>
            </w:rPr>
            <w:instrText xml:space="preserve"> "1-3" \</w:instrText>
          </w:r>
          <w:r>
            <w:instrText>h</w:instrText>
          </w:r>
          <w:r w:rsidRPr="008A31C4">
            <w:rPr>
              <w:lang w:val="el-GR"/>
            </w:rPr>
            <w:instrText xml:space="preserve"> \</w:instrText>
          </w:r>
          <w:r>
            <w:instrText>z</w:instrText>
          </w:r>
          <w:r w:rsidRPr="008A31C4">
            <w:rPr>
              <w:lang w:val="el-GR"/>
            </w:rPr>
            <w:instrText xml:space="preserve"> \</w:instrText>
          </w:r>
          <w:r>
            <w:instrText>u</w:instrText>
          </w:r>
          <w:r w:rsidRPr="008A31C4">
            <w:rPr>
              <w:lang w:val="el-GR"/>
            </w:rPr>
            <w:instrText xml:space="preserve"> </w:instrText>
          </w:r>
          <w:r>
            <w:fldChar w:fldCharType="separate"/>
          </w:r>
          <w:hyperlink w:anchor="_Toc54136129" w:history="1">
            <w:r w:rsidR="00EA2585" w:rsidRPr="00427DF3">
              <w:rPr>
                <w:rStyle w:val="Hyperlink"/>
                <w:noProof/>
                <w:lang w:val="el-GR"/>
              </w:rPr>
              <w:t>Περιεχόμενα</w:t>
            </w:r>
            <w:r w:rsidR="00EA2585">
              <w:rPr>
                <w:noProof/>
                <w:webHidden/>
              </w:rPr>
              <w:tab/>
            </w:r>
            <w:r w:rsidR="00EA2585">
              <w:rPr>
                <w:noProof/>
                <w:webHidden/>
              </w:rPr>
              <w:fldChar w:fldCharType="begin"/>
            </w:r>
            <w:r w:rsidR="00EA2585">
              <w:rPr>
                <w:noProof/>
                <w:webHidden/>
              </w:rPr>
              <w:instrText xml:space="preserve"> PAGEREF _Toc54136129 \h </w:instrText>
            </w:r>
            <w:r w:rsidR="00EA2585">
              <w:rPr>
                <w:noProof/>
                <w:webHidden/>
              </w:rPr>
            </w:r>
            <w:r w:rsidR="00EA2585">
              <w:rPr>
                <w:noProof/>
                <w:webHidden/>
              </w:rPr>
              <w:fldChar w:fldCharType="separate"/>
            </w:r>
            <w:r w:rsidR="00EA2585">
              <w:rPr>
                <w:noProof/>
                <w:webHidden/>
              </w:rPr>
              <w:t>2</w:t>
            </w:r>
            <w:r w:rsidR="00EA2585">
              <w:rPr>
                <w:noProof/>
                <w:webHidden/>
              </w:rPr>
              <w:fldChar w:fldCharType="end"/>
            </w:r>
          </w:hyperlink>
        </w:p>
        <w:p w14:paraId="566030F3" w14:textId="77777777" w:rsidR="00EA2585" w:rsidRDefault="007376E0">
          <w:pPr>
            <w:pStyle w:val="TOC1"/>
            <w:tabs>
              <w:tab w:val="right" w:leader="dot" w:pos="9350"/>
            </w:tabs>
            <w:rPr>
              <w:noProof/>
              <w:kern w:val="0"/>
              <w:sz w:val="22"/>
              <w:szCs w:val="22"/>
              <w:lang w:eastAsia="en-US"/>
            </w:rPr>
          </w:pPr>
          <w:hyperlink w:anchor="_Toc54136130" w:history="1">
            <w:r w:rsidR="00EA2585" w:rsidRPr="00427DF3">
              <w:rPr>
                <w:rStyle w:val="Hyperlink"/>
                <w:noProof/>
                <w:lang w:val="el-GR"/>
              </w:rPr>
              <w:t>Σύντομη περιγραφή της εργασίας</w:t>
            </w:r>
            <w:r w:rsidR="00EA2585">
              <w:rPr>
                <w:noProof/>
                <w:webHidden/>
              </w:rPr>
              <w:tab/>
            </w:r>
            <w:r w:rsidR="00EA2585">
              <w:rPr>
                <w:noProof/>
                <w:webHidden/>
              </w:rPr>
              <w:fldChar w:fldCharType="begin"/>
            </w:r>
            <w:r w:rsidR="00EA2585">
              <w:rPr>
                <w:noProof/>
                <w:webHidden/>
              </w:rPr>
              <w:instrText xml:space="preserve"> PAGEREF _Toc54136130 \h </w:instrText>
            </w:r>
            <w:r w:rsidR="00EA2585">
              <w:rPr>
                <w:noProof/>
                <w:webHidden/>
              </w:rPr>
            </w:r>
            <w:r w:rsidR="00EA2585">
              <w:rPr>
                <w:noProof/>
                <w:webHidden/>
              </w:rPr>
              <w:fldChar w:fldCharType="separate"/>
            </w:r>
            <w:r w:rsidR="00EA2585">
              <w:rPr>
                <w:noProof/>
                <w:webHidden/>
              </w:rPr>
              <w:t>3</w:t>
            </w:r>
            <w:r w:rsidR="00EA2585">
              <w:rPr>
                <w:noProof/>
                <w:webHidden/>
              </w:rPr>
              <w:fldChar w:fldCharType="end"/>
            </w:r>
          </w:hyperlink>
        </w:p>
        <w:p w14:paraId="4342BA09" w14:textId="77777777" w:rsidR="00EA2585" w:rsidRDefault="007376E0">
          <w:pPr>
            <w:pStyle w:val="TOC1"/>
            <w:tabs>
              <w:tab w:val="right" w:leader="dot" w:pos="9350"/>
            </w:tabs>
            <w:rPr>
              <w:noProof/>
              <w:kern w:val="0"/>
              <w:sz w:val="22"/>
              <w:szCs w:val="22"/>
              <w:lang w:eastAsia="en-US"/>
            </w:rPr>
          </w:pPr>
          <w:hyperlink w:anchor="_Toc54136131" w:history="1">
            <w:r w:rsidR="00EA2585" w:rsidRPr="00427DF3">
              <w:rPr>
                <w:rStyle w:val="Hyperlink"/>
                <w:noProof/>
                <w:lang w:val="el-GR"/>
              </w:rPr>
              <w:t>Τεχνολογίες και εργαλεία που χρησιμοποιήθηκαν</w:t>
            </w:r>
            <w:r w:rsidR="00EA2585">
              <w:rPr>
                <w:noProof/>
                <w:webHidden/>
              </w:rPr>
              <w:tab/>
            </w:r>
            <w:r w:rsidR="00EA2585">
              <w:rPr>
                <w:noProof/>
                <w:webHidden/>
              </w:rPr>
              <w:fldChar w:fldCharType="begin"/>
            </w:r>
            <w:r w:rsidR="00EA2585">
              <w:rPr>
                <w:noProof/>
                <w:webHidden/>
              </w:rPr>
              <w:instrText xml:space="preserve"> PAGEREF _Toc54136131 \h </w:instrText>
            </w:r>
            <w:r w:rsidR="00EA2585">
              <w:rPr>
                <w:noProof/>
                <w:webHidden/>
              </w:rPr>
            </w:r>
            <w:r w:rsidR="00EA2585">
              <w:rPr>
                <w:noProof/>
                <w:webHidden/>
              </w:rPr>
              <w:fldChar w:fldCharType="separate"/>
            </w:r>
            <w:r w:rsidR="00EA2585">
              <w:rPr>
                <w:noProof/>
                <w:webHidden/>
              </w:rPr>
              <w:t>3</w:t>
            </w:r>
            <w:r w:rsidR="00EA2585">
              <w:rPr>
                <w:noProof/>
                <w:webHidden/>
              </w:rPr>
              <w:fldChar w:fldCharType="end"/>
            </w:r>
          </w:hyperlink>
        </w:p>
        <w:p w14:paraId="71E7CA5A" w14:textId="77777777" w:rsidR="00EA2585" w:rsidRDefault="007376E0">
          <w:pPr>
            <w:pStyle w:val="TOC1"/>
            <w:tabs>
              <w:tab w:val="right" w:leader="dot" w:pos="9350"/>
            </w:tabs>
            <w:rPr>
              <w:noProof/>
              <w:kern w:val="0"/>
              <w:sz w:val="22"/>
              <w:szCs w:val="22"/>
              <w:lang w:eastAsia="en-US"/>
            </w:rPr>
          </w:pPr>
          <w:hyperlink w:anchor="_Toc54136132" w:history="1">
            <w:r w:rsidR="00EA2585" w:rsidRPr="00427DF3">
              <w:rPr>
                <w:rStyle w:val="Hyperlink"/>
                <w:noProof/>
                <w:lang w:val="el-GR"/>
              </w:rPr>
              <w:t>Διάγραμμα Βάσης Δεδομένων</w:t>
            </w:r>
            <w:r w:rsidR="00EA2585">
              <w:rPr>
                <w:noProof/>
                <w:webHidden/>
              </w:rPr>
              <w:tab/>
            </w:r>
            <w:r w:rsidR="00EA2585">
              <w:rPr>
                <w:noProof/>
                <w:webHidden/>
              </w:rPr>
              <w:fldChar w:fldCharType="begin"/>
            </w:r>
            <w:r w:rsidR="00EA2585">
              <w:rPr>
                <w:noProof/>
                <w:webHidden/>
              </w:rPr>
              <w:instrText xml:space="preserve"> PAGEREF _Toc54136132 \h </w:instrText>
            </w:r>
            <w:r w:rsidR="00EA2585">
              <w:rPr>
                <w:noProof/>
                <w:webHidden/>
              </w:rPr>
            </w:r>
            <w:r w:rsidR="00EA2585">
              <w:rPr>
                <w:noProof/>
                <w:webHidden/>
              </w:rPr>
              <w:fldChar w:fldCharType="separate"/>
            </w:r>
            <w:r w:rsidR="00EA2585">
              <w:rPr>
                <w:noProof/>
                <w:webHidden/>
              </w:rPr>
              <w:t>5</w:t>
            </w:r>
            <w:r w:rsidR="00EA2585">
              <w:rPr>
                <w:noProof/>
                <w:webHidden/>
              </w:rPr>
              <w:fldChar w:fldCharType="end"/>
            </w:r>
          </w:hyperlink>
        </w:p>
        <w:p w14:paraId="644ACBCA" w14:textId="77777777" w:rsidR="00EA2585" w:rsidRDefault="007376E0">
          <w:pPr>
            <w:pStyle w:val="TOC1"/>
            <w:tabs>
              <w:tab w:val="right" w:leader="dot" w:pos="9350"/>
            </w:tabs>
            <w:rPr>
              <w:noProof/>
              <w:kern w:val="0"/>
              <w:sz w:val="22"/>
              <w:szCs w:val="22"/>
              <w:lang w:eastAsia="en-US"/>
            </w:rPr>
          </w:pPr>
          <w:hyperlink w:anchor="_Toc54136133" w:history="1">
            <w:r w:rsidR="00EA2585" w:rsidRPr="00427DF3">
              <w:rPr>
                <w:rStyle w:val="Hyperlink"/>
                <w:noProof/>
                <w:lang w:val="el-GR"/>
              </w:rPr>
              <w:t>Παρουσίαση εργασίας</w:t>
            </w:r>
            <w:r w:rsidR="00EA2585">
              <w:rPr>
                <w:noProof/>
                <w:webHidden/>
              </w:rPr>
              <w:tab/>
            </w:r>
            <w:r w:rsidR="00EA2585">
              <w:rPr>
                <w:noProof/>
                <w:webHidden/>
              </w:rPr>
              <w:fldChar w:fldCharType="begin"/>
            </w:r>
            <w:r w:rsidR="00EA2585">
              <w:rPr>
                <w:noProof/>
                <w:webHidden/>
              </w:rPr>
              <w:instrText xml:space="preserve"> PAGEREF _Toc54136133 \h </w:instrText>
            </w:r>
            <w:r w:rsidR="00EA2585">
              <w:rPr>
                <w:noProof/>
                <w:webHidden/>
              </w:rPr>
            </w:r>
            <w:r w:rsidR="00EA2585">
              <w:rPr>
                <w:noProof/>
                <w:webHidden/>
              </w:rPr>
              <w:fldChar w:fldCharType="separate"/>
            </w:r>
            <w:r w:rsidR="00EA2585">
              <w:rPr>
                <w:noProof/>
                <w:webHidden/>
              </w:rPr>
              <w:t>6</w:t>
            </w:r>
            <w:r w:rsidR="00EA2585">
              <w:rPr>
                <w:noProof/>
                <w:webHidden/>
              </w:rPr>
              <w:fldChar w:fldCharType="end"/>
            </w:r>
          </w:hyperlink>
        </w:p>
        <w:p w14:paraId="2478F035" w14:textId="77777777" w:rsidR="00EA2585" w:rsidRDefault="007376E0">
          <w:pPr>
            <w:pStyle w:val="TOC1"/>
            <w:tabs>
              <w:tab w:val="right" w:leader="dot" w:pos="9350"/>
            </w:tabs>
            <w:rPr>
              <w:noProof/>
              <w:kern w:val="0"/>
              <w:sz w:val="22"/>
              <w:szCs w:val="22"/>
              <w:lang w:eastAsia="en-US"/>
            </w:rPr>
          </w:pPr>
          <w:hyperlink w:anchor="_Toc54136134" w:history="1">
            <w:r w:rsidR="00EA2585" w:rsidRPr="00427DF3">
              <w:rPr>
                <w:rStyle w:val="Hyperlink"/>
                <w:noProof/>
                <w:lang w:val="el-GR"/>
              </w:rPr>
              <w:t>Αναφορές</w:t>
            </w:r>
            <w:r w:rsidR="00EA2585">
              <w:rPr>
                <w:noProof/>
                <w:webHidden/>
              </w:rPr>
              <w:tab/>
            </w:r>
            <w:r w:rsidR="00EA2585">
              <w:rPr>
                <w:noProof/>
                <w:webHidden/>
              </w:rPr>
              <w:fldChar w:fldCharType="begin"/>
            </w:r>
            <w:r w:rsidR="00EA2585">
              <w:rPr>
                <w:noProof/>
                <w:webHidden/>
              </w:rPr>
              <w:instrText xml:space="preserve"> PAGEREF _Toc54136134 \h </w:instrText>
            </w:r>
            <w:r w:rsidR="00EA2585">
              <w:rPr>
                <w:noProof/>
                <w:webHidden/>
              </w:rPr>
            </w:r>
            <w:r w:rsidR="00EA2585">
              <w:rPr>
                <w:noProof/>
                <w:webHidden/>
              </w:rPr>
              <w:fldChar w:fldCharType="separate"/>
            </w:r>
            <w:r w:rsidR="00EA2585">
              <w:rPr>
                <w:noProof/>
                <w:webHidden/>
              </w:rPr>
              <w:t>13</w:t>
            </w:r>
            <w:r w:rsidR="00EA2585">
              <w:rPr>
                <w:noProof/>
                <w:webHidden/>
              </w:rPr>
              <w:fldChar w:fldCharType="end"/>
            </w:r>
          </w:hyperlink>
        </w:p>
        <w:p w14:paraId="4EA3E357" w14:textId="77777777" w:rsidR="00EA2585" w:rsidRDefault="007376E0">
          <w:pPr>
            <w:pStyle w:val="TOC1"/>
            <w:tabs>
              <w:tab w:val="right" w:leader="dot" w:pos="9350"/>
            </w:tabs>
            <w:rPr>
              <w:noProof/>
              <w:kern w:val="0"/>
              <w:sz w:val="22"/>
              <w:szCs w:val="22"/>
              <w:lang w:eastAsia="en-US"/>
            </w:rPr>
          </w:pPr>
          <w:hyperlink w:anchor="_Toc54136135" w:history="1">
            <w:r w:rsidR="00EA2585" w:rsidRPr="00427DF3">
              <w:rPr>
                <w:rStyle w:val="Hyperlink"/>
                <w:noProof/>
                <w:lang w:val="el-GR"/>
              </w:rPr>
              <w:t>Πίνακας εικόνων</w:t>
            </w:r>
            <w:r w:rsidR="00EA2585">
              <w:rPr>
                <w:noProof/>
                <w:webHidden/>
              </w:rPr>
              <w:tab/>
            </w:r>
            <w:r w:rsidR="00EA2585">
              <w:rPr>
                <w:noProof/>
                <w:webHidden/>
              </w:rPr>
              <w:fldChar w:fldCharType="begin"/>
            </w:r>
            <w:r w:rsidR="00EA2585">
              <w:rPr>
                <w:noProof/>
                <w:webHidden/>
              </w:rPr>
              <w:instrText xml:space="preserve"> PAGEREF _Toc54136135 \h </w:instrText>
            </w:r>
            <w:r w:rsidR="00EA2585">
              <w:rPr>
                <w:noProof/>
                <w:webHidden/>
              </w:rPr>
            </w:r>
            <w:r w:rsidR="00EA2585">
              <w:rPr>
                <w:noProof/>
                <w:webHidden/>
              </w:rPr>
              <w:fldChar w:fldCharType="separate"/>
            </w:r>
            <w:r w:rsidR="00EA2585">
              <w:rPr>
                <w:noProof/>
                <w:webHidden/>
              </w:rPr>
              <w:t>14</w:t>
            </w:r>
            <w:r w:rsidR="00EA2585">
              <w:rPr>
                <w:noProof/>
                <w:webHidden/>
              </w:rPr>
              <w:fldChar w:fldCharType="end"/>
            </w:r>
          </w:hyperlink>
        </w:p>
        <w:p w14:paraId="00556264" w14:textId="77777777" w:rsidR="008F7B48" w:rsidRDefault="008F7B48">
          <w:r>
            <w:rPr>
              <w:b/>
              <w:bCs/>
              <w:noProof/>
            </w:rPr>
            <w:fldChar w:fldCharType="end"/>
          </w:r>
        </w:p>
      </w:sdtContent>
    </w:sdt>
    <w:bookmarkStart w:id="1" w:name="_Toc54136130"/>
    <w:p w14:paraId="66AC4B60" w14:textId="77777777" w:rsidR="008E3632" w:rsidRPr="005E2B30" w:rsidRDefault="007376E0" w:rsidP="0084133C">
      <w:pPr>
        <w:pStyle w:val="SectionTitle"/>
        <w:rPr>
          <w:lang w:val="el-GR"/>
        </w:rPr>
      </w:pPr>
      <w:sdt>
        <w:sdtPr>
          <w:alias w:val="Section title:"/>
          <w:tag w:val="Section title:"/>
          <w:id w:val="984196707"/>
          <w:placeholder>
            <w:docPart w:val="22049F2764354F969CF7571812D802F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B58FD">
            <w:rPr>
              <w:lang w:val="el-GR"/>
            </w:rPr>
            <w:t>Σύντομη περιγραφή της εργασίας</w:t>
          </w:r>
        </w:sdtContent>
      </w:sdt>
      <w:bookmarkEnd w:id="1"/>
    </w:p>
    <w:p w14:paraId="7AD492CA" w14:textId="77777777" w:rsidR="00965A4C" w:rsidRDefault="0084133C" w:rsidP="00965A4C">
      <w:pPr>
        <w:rPr>
          <w:lang w:val="el-GR"/>
        </w:rPr>
      </w:pPr>
      <w:r>
        <w:rPr>
          <w:lang w:val="el-GR"/>
        </w:rPr>
        <w:t>Στα πλαίσια της εργασίας, αναπτύχθηκε μια ιστοσελίδα στην οποία ένας χρήστης</w:t>
      </w:r>
      <w:r w:rsidRPr="0084133C">
        <w:rPr>
          <w:lang w:val="el-GR"/>
        </w:rPr>
        <w:t xml:space="preserve"> </w:t>
      </w:r>
      <w:r>
        <w:rPr>
          <w:lang w:val="el-GR"/>
        </w:rPr>
        <w:t xml:space="preserve">έχει την δυνατότητα να επιλέξει ποιες ταινίας έχει δει από μια λίστα ταινιών που παρέχει το </w:t>
      </w:r>
      <w:r>
        <w:t>video</w:t>
      </w:r>
      <w:r w:rsidRPr="0084133C">
        <w:rPr>
          <w:lang w:val="el-GR"/>
        </w:rPr>
        <w:t xml:space="preserve"> </w:t>
      </w:r>
      <w:r>
        <w:t>club</w:t>
      </w:r>
      <w:r>
        <w:rPr>
          <w:lang w:val="el-GR"/>
        </w:rPr>
        <w:t xml:space="preserve"> με σκοπό να του παρέχετε μια προτεινόμενη ταινία με βάση τις ταινίες που έχει δει, τις προτιμήσεις των ειδών ταινιών που έχει δηλώσει κατά την εγγραφή του στην ιστοσελίδα καθώς και με βάση τα κλικ που έχει κάνει σε κάθε μια ταινία από την παρεχόμενη λίστα.</w:t>
      </w:r>
    </w:p>
    <w:p w14:paraId="481053B5" w14:textId="77777777" w:rsidR="006D2FFB" w:rsidRDefault="006D2FFB" w:rsidP="00965A4C">
      <w:pPr>
        <w:rPr>
          <w:lang w:val="el-GR"/>
        </w:rPr>
      </w:pPr>
    </w:p>
    <w:p w14:paraId="35681834" w14:textId="77777777" w:rsidR="000C09E8" w:rsidRDefault="006D2FFB" w:rsidP="00D6327C">
      <w:pPr>
        <w:pStyle w:val="Heading1"/>
        <w:rPr>
          <w:lang w:val="el-GR"/>
        </w:rPr>
      </w:pPr>
      <w:bookmarkStart w:id="2" w:name="_Toc54136131"/>
      <w:r>
        <w:rPr>
          <w:lang w:val="el-GR"/>
        </w:rPr>
        <w:t>Τεχνολογίες και εργαλεία που χρησιμοποιήθηκαν</w:t>
      </w:r>
      <w:bookmarkEnd w:id="2"/>
    </w:p>
    <w:p w14:paraId="7575475F" w14:textId="77777777" w:rsidR="00721B63" w:rsidRDefault="00721B63" w:rsidP="00721B63">
      <w:pPr>
        <w:rPr>
          <w:lang w:val="el-GR"/>
        </w:rPr>
      </w:pPr>
      <w:r>
        <w:rPr>
          <w:lang w:val="el-GR"/>
        </w:rPr>
        <w:t>Για τις ανάγκες της εφαρμογής αυτής χρησιμοποιήθηκαν τρεις διαφορές τεχνολογίες που η καθεμία εξυπηρετούσε ένα συγκεκριμένο σκοπό. Η ιστοσελίδα που είναι διαθέσιμη προς τον χρήστη (</w:t>
      </w:r>
      <w:r>
        <w:t>font</w:t>
      </w:r>
      <w:r w:rsidRPr="00C14B94">
        <w:rPr>
          <w:lang w:val="el-GR"/>
        </w:rPr>
        <w:t>-</w:t>
      </w:r>
      <w:r>
        <w:t>end</w:t>
      </w:r>
      <w:r w:rsidRPr="00C14B94">
        <w:rPr>
          <w:lang w:val="el-GR"/>
        </w:rPr>
        <w:t xml:space="preserve">) </w:t>
      </w:r>
      <w:r>
        <w:rPr>
          <w:lang w:val="el-GR"/>
        </w:rPr>
        <w:t xml:space="preserve">αναπτύχθηκε με την βοήθεια του </w:t>
      </w:r>
      <w:r>
        <w:t>Angular</w:t>
      </w:r>
      <w:r>
        <w:rPr>
          <w:lang w:val="el-GR"/>
        </w:rPr>
        <w:t xml:space="preserve"> </w:t>
      </w:r>
      <w:r>
        <w:t>framework</w:t>
      </w:r>
      <w:r>
        <w:rPr>
          <w:lang w:val="el-GR"/>
        </w:rPr>
        <w:t xml:space="preserve">. Κάνοντας χρήση του </w:t>
      </w:r>
      <w:r>
        <w:t>Angular</w:t>
      </w:r>
      <w:r w:rsidRPr="00A02004">
        <w:rPr>
          <w:lang w:val="el-GR"/>
        </w:rPr>
        <w:t xml:space="preserve"> </w:t>
      </w:r>
      <w:r>
        <w:t>framework</w:t>
      </w:r>
      <w:r w:rsidRPr="00A02004">
        <w:rPr>
          <w:lang w:val="el-GR"/>
        </w:rPr>
        <w:t xml:space="preserve">, </w:t>
      </w:r>
      <w:r>
        <w:rPr>
          <w:lang w:val="el-GR"/>
        </w:rPr>
        <w:t xml:space="preserve">πετύχαμε να κάνουμε χρήση του προτύπου </w:t>
      </w:r>
      <w:r>
        <w:t>MVC</w:t>
      </w:r>
      <w:r w:rsidRPr="00A02004">
        <w:rPr>
          <w:lang w:val="el-GR"/>
        </w:rPr>
        <w:t xml:space="preserve"> </w:t>
      </w:r>
      <w:r>
        <w:rPr>
          <w:lang w:val="el-GR"/>
        </w:rPr>
        <w:t xml:space="preserve">και επομένως να έχουμε ξεχωριστά τον κώδικα που περιέχει το </w:t>
      </w:r>
      <w:r>
        <w:t>business</w:t>
      </w:r>
      <w:r w:rsidRPr="00A02004">
        <w:rPr>
          <w:lang w:val="el-GR"/>
        </w:rPr>
        <w:t xml:space="preserve"> </w:t>
      </w:r>
      <w:r>
        <w:t>login</w:t>
      </w:r>
      <w:r>
        <w:rPr>
          <w:lang w:val="el-GR"/>
        </w:rPr>
        <w:t xml:space="preserve"> (που καλεί το </w:t>
      </w:r>
      <w:r>
        <w:t>API</w:t>
      </w:r>
      <w:r w:rsidRPr="00A02004">
        <w:rPr>
          <w:lang w:val="el-GR"/>
        </w:rPr>
        <w:t xml:space="preserve"> </w:t>
      </w:r>
      <w:r>
        <w:rPr>
          <w:lang w:val="el-GR"/>
        </w:rPr>
        <w:t xml:space="preserve">του </w:t>
      </w:r>
      <w:r>
        <w:t>backend</w:t>
      </w:r>
      <w:r>
        <w:rPr>
          <w:lang w:val="el-GR"/>
        </w:rPr>
        <w:t>)</w:t>
      </w:r>
      <w:r w:rsidRPr="00A02004">
        <w:rPr>
          <w:lang w:val="el-GR"/>
        </w:rPr>
        <w:t xml:space="preserve"> </w:t>
      </w:r>
      <w:r>
        <w:rPr>
          <w:lang w:val="el-GR"/>
        </w:rPr>
        <w:t xml:space="preserve">και του </w:t>
      </w:r>
      <w:r>
        <w:t>presentation</w:t>
      </w:r>
      <w:r w:rsidRPr="00A02004">
        <w:rPr>
          <w:lang w:val="el-GR"/>
        </w:rPr>
        <w:t xml:space="preserve"> </w:t>
      </w:r>
      <w:r>
        <w:rPr>
          <w:lang w:val="el-GR"/>
        </w:rPr>
        <w:t>και αυτό έχει σαν αποτέλεσμα να έχουμε πιο οργανωμένο και συντηρήσιμο κώδικα</w:t>
      </w:r>
      <w:r w:rsidRPr="00A02004">
        <w:rPr>
          <w:lang w:val="el-GR"/>
        </w:rPr>
        <w:t>.</w:t>
      </w:r>
    </w:p>
    <w:p w14:paraId="2F400877" w14:textId="77777777" w:rsidR="00721B63" w:rsidRDefault="00721B63" w:rsidP="00721B63">
      <w:pPr>
        <w:rPr>
          <w:lang w:val="el-GR"/>
        </w:rPr>
      </w:pPr>
      <w:r>
        <w:rPr>
          <w:lang w:val="el-GR"/>
        </w:rPr>
        <w:t>Για</w:t>
      </w:r>
      <w:r w:rsidRPr="00A4674E">
        <w:rPr>
          <w:lang w:val="el-GR"/>
        </w:rPr>
        <w:t xml:space="preserve"> </w:t>
      </w:r>
      <w:r>
        <w:rPr>
          <w:lang w:val="el-GR"/>
        </w:rPr>
        <w:t>το</w:t>
      </w:r>
      <w:r w:rsidRPr="00A4674E">
        <w:rPr>
          <w:lang w:val="el-GR"/>
        </w:rPr>
        <w:t xml:space="preserve"> </w:t>
      </w:r>
      <w:r>
        <w:t>back</w:t>
      </w:r>
      <w:r w:rsidRPr="00A4674E">
        <w:rPr>
          <w:lang w:val="el-GR"/>
        </w:rPr>
        <w:t>-</w:t>
      </w:r>
      <w:r>
        <w:t>end</w:t>
      </w:r>
      <w:r w:rsidRPr="00A4674E">
        <w:rPr>
          <w:lang w:val="el-GR"/>
        </w:rPr>
        <w:t xml:space="preserve"> </w:t>
      </w:r>
      <w:r>
        <w:rPr>
          <w:lang w:val="el-GR"/>
        </w:rPr>
        <w:t>χρησιμοποιήσαμε</w:t>
      </w:r>
      <w:r w:rsidRPr="00A4674E">
        <w:rPr>
          <w:lang w:val="el-GR"/>
        </w:rPr>
        <w:t xml:space="preserve"> </w:t>
      </w:r>
      <w:r>
        <w:rPr>
          <w:lang w:val="el-GR"/>
        </w:rPr>
        <w:t>το</w:t>
      </w:r>
      <w:r w:rsidRPr="00A4674E">
        <w:rPr>
          <w:lang w:val="el-GR"/>
        </w:rPr>
        <w:t xml:space="preserve"> </w:t>
      </w:r>
      <w:r>
        <w:t>spring</w:t>
      </w:r>
      <w:r w:rsidRPr="00A4674E">
        <w:rPr>
          <w:lang w:val="el-GR"/>
        </w:rPr>
        <w:t>-</w:t>
      </w:r>
      <w:r>
        <w:t>boot</w:t>
      </w:r>
      <w:r w:rsidR="00D32B53">
        <w:rPr>
          <w:lang w:val="el-GR"/>
        </w:rPr>
        <w:t xml:space="preserve"> </w:t>
      </w:r>
      <w:r>
        <w:t>framework</w:t>
      </w:r>
      <w:r w:rsidRPr="00A4674E">
        <w:rPr>
          <w:lang w:val="el-GR"/>
        </w:rPr>
        <w:t xml:space="preserve">. </w:t>
      </w:r>
      <w:r>
        <w:rPr>
          <w:lang w:val="el-GR"/>
        </w:rPr>
        <w:t>Το</w:t>
      </w:r>
      <w:r w:rsidRPr="00A02004">
        <w:rPr>
          <w:lang w:val="el-GR"/>
        </w:rPr>
        <w:t xml:space="preserve"> </w:t>
      </w:r>
      <w:proofErr w:type="spellStart"/>
      <w:r>
        <w:t>springboot</w:t>
      </w:r>
      <w:proofErr w:type="spellEnd"/>
      <w:r w:rsidRPr="00A02004">
        <w:rPr>
          <w:lang w:val="el-GR"/>
        </w:rPr>
        <w:t xml:space="preserve"> </w:t>
      </w:r>
      <w:r>
        <w:t>framework</w:t>
      </w:r>
      <w:r w:rsidRPr="00A02004">
        <w:rPr>
          <w:lang w:val="el-GR"/>
        </w:rPr>
        <w:t xml:space="preserve"> </w:t>
      </w:r>
      <w:r>
        <w:rPr>
          <w:lang w:val="el-GR"/>
        </w:rPr>
        <w:t xml:space="preserve">έχει αναπτυχθεί σε </w:t>
      </w:r>
      <w:r>
        <w:t>Java</w:t>
      </w:r>
      <w:r w:rsidRPr="00A02004">
        <w:rPr>
          <w:lang w:val="el-GR"/>
        </w:rPr>
        <w:t xml:space="preserve"> </w:t>
      </w:r>
      <w:r>
        <w:rPr>
          <w:lang w:val="el-GR"/>
        </w:rPr>
        <w:t xml:space="preserve">και περιέχει ένα σύνολο από κλάσεις που βοηθούν στην γρήγορη και κυρίως στην ασφαλή (κάνουμε </w:t>
      </w:r>
      <w:r>
        <w:t>session</w:t>
      </w:r>
      <w:r w:rsidRPr="007D2278">
        <w:rPr>
          <w:lang w:val="el-GR"/>
        </w:rPr>
        <w:t xml:space="preserve"> </w:t>
      </w:r>
      <w:r>
        <w:t>management</w:t>
      </w:r>
      <w:r w:rsidRPr="007D2278">
        <w:rPr>
          <w:lang w:val="el-GR"/>
        </w:rPr>
        <w:t xml:space="preserve"> </w:t>
      </w:r>
      <w:r>
        <w:rPr>
          <w:lang w:val="el-GR"/>
        </w:rPr>
        <w:t xml:space="preserve">και χρήση </w:t>
      </w:r>
      <w:r>
        <w:t>JWT</w:t>
      </w:r>
      <w:r w:rsidRPr="007D2278">
        <w:rPr>
          <w:lang w:val="el-GR"/>
        </w:rPr>
        <w:t>)</w:t>
      </w:r>
      <w:r>
        <w:rPr>
          <w:lang w:val="el-GR"/>
        </w:rPr>
        <w:t xml:space="preserve"> ανάπτυξη εφαρμογών ιστού. Ακόμα κάναμε χρήση του </w:t>
      </w:r>
      <w:r>
        <w:t>ORM</w:t>
      </w:r>
      <w:r w:rsidRPr="007D2278">
        <w:rPr>
          <w:lang w:val="el-GR"/>
        </w:rPr>
        <w:t xml:space="preserve"> </w:t>
      </w:r>
      <w:r>
        <w:rPr>
          <w:lang w:val="el-GR"/>
        </w:rPr>
        <w:t xml:space="preserve">του </w:t>
      </w:r>
      <w:proofErr w:type="spellStart"/>
      <w:r>
        <w:t>spingboot</w:t>
      </w:r>
      <w:proofErr w:type="spellEnd"/>
      <w:r>
        <w:rPr>
          <w:lang w:val="el-GR"/>
        </w:rPr>
        <w:t xml:space="preserve"> </w:t>
      </w:r>
      <w:r>
        <w:t>framework</w:t>
      </w:r>
      <w:r>
        <w:rPr>
          <w:lang w:val="el-GR"/>
        </w:rPr>
        <w:t xml:space="preserve"> ώστε να</w:t>
      </w:r>
      <w:r w:rsidRPr="007D2278">
        <w:rPr>
          <w:lang w:val="el-GR"/>
        </w:rPr>
        <w:t xml:space="preserve"> </w:t>
      </w:r>
      <w:r>
        <w:rPr>
          <w:lang w:val="el-GR"/>
        </w:rPr>
        <w:t xml:space="preserve">αναλάβει το </w:t>
      </w:r>
      <w:r>
        <w:t>framework</w:t>
      </w:r>
      <w:r w:rsidRPr="007D2278">
        <w:rPr>
          <w:lang w:val="el-GR"/>
        </w:rPr>
        <w:t xml:space="preserve"> </w:t>
      </w:r>
      <w:r>
        <w:rPr>
          <w:lang w:val="el-GR"/>
        </w:rPr>
        <w:t>την δημιουργία της βάσης δεδομένων και όλων των</w:t>
      </w:r>
      <w:r w:rsidRPr="007D2278">
        <w:rPr>
          <w:lang w:val="el-GR"/>
        </w:rPr>
        <w:t xml:space="preserve"> </w:t>
      </w:r>
      <w:r>
        <w:t>CRUD</w:t>
      </w:r>
      <w:r w:rsidRPr="007D2278">
        <w:rPr>
          <w:lang w:val="el-GR"/>
        </w:rPr>
        <w:t xml:space="preserve"> (</w:t>
      </w:r>
      <w:r>
        <w:t>Create</w:t>
      </w:r>
      <w:r w:rsidRPr="007D2278">
        <w:rPr>
          <w:lang w:val="el-GR"/>
        </w:rPr>
        <w:t xml:space="preserve">, </w:t>
      </w:r>
      <w:r>
        <w:t>Read</w:t>
      </w:r>
      <w:r w:rsidRPr="007D2278">
        <w:rPr>
          <w:lang w:val="el-GR"/>
        </w:rPr>
        <w:t xml:space="preserve">, </w:t>
      </w:r>
      <w:r>
        <w:t>Update</w:t>
      </w:r>
      <w:r w:rsidRPr="007D2278">
        <w:rPr>
          <w:lang w:val="el-GR"/>
        </w:rPr>
        <w:t xml:space="preserve"> </w:t>
      </w:r>
      <w:r>
        <w:t>and</w:t>
      </w:r>
      <w:r w:rsidRPr="007D2278">
        <w:rPr>
          <w:lang w:val="el-GR"/>
        </w:rPr>
        <w:t xml:space="preserve"> </w:t>
      </w:r>
      <w:r>
        <w:t>Delete</w:t>
      </w:r>
      <w:r w:rsidRPr="007D2278">
        <w:rPr>
          <w:lang w:val="el-GR"/>
        </w:rPr>
        <w:t>)</w:t>
      </w:r>
      <w:r>
        <w:rPr>
          <w:lang w:val="el-GR"/>
        </w:rPr>
        <w:t xml:space="preserve"> λειτουργιών. Ακόμα με το </w:t>
      </w:r>
      <w:r>
        <w:t>ORM</w:t>
      </w:r>
      <w:r w:rsidRPr="007D2278">
        <w:rPr>
          <w:lang w:val="el-GR"/>
        </w:rPr>
        <w:t xml:space="preserve"> </w:t>
      </w:r>
      <w:r>
        <w:rPr>
          <w:lang w:val="el-GR"/>
        </w:rPr>
        <w:t xml:space="preserve"> εξασφαλίζουμε την ασφαλή εκτέλεση των </w:t>
      </w:r>
      <w:r>
        <w:t>SQL</w:t>
      </w:r>
      <w:r w:rsidRPr="007D2278">
        <w:rPr>
          <w:lang w:val="el-GR"/>
        </w:rPr>
        <w:t xml:space="preserve"> </w:t>
      </w:r>
      <w:r>
        <w:t>queries</w:t>
      </w:r>
      <w:r w:rsidRPr="007D2278">
        <w:rPr>
          <w:lang w:val="el-GR"/>
        </w:rPr>
        <w:t xml:space="preserve"> </w:t>
      </w:r>
      <w:r>
        <w:rPr>
          <w:lang w:val="el-GR"/>
        </w:rPr>
        <w:t>με ασφαλή τρόπο ώστε</w:t>
      </w:r>
      <w:r w:rsidRPr="007D2278">
        <w:rPr>
          <w:lang w:val="el-GR"/>
        </w:rPr>
        <w:t xml:space="preserve"> </w:t>
      </w:r>
      <w:r>
        <w:rPr>
          <w:lang w:val="el-GR"/>
        </w:rPr>
        <w:t xml:space="preserve">να αποφευχθούν </w:t>
      </w:r>
      <w:r>
        <w:t>SQL</w:t>
      </w:r>
      <w:r w:rsidRPr="007D2278">
        <w:rPr>
          <w:lang w:val="el-GR"/>
        </w:rPr>
        <w:t xml:space="preserve"> </w:t>
      </w:r>
      <w:r>
        <w:t>Injection</w:t>
      </w:r>
      <w:r w:rsidRPr="007D2278">
        <w:rPr>
          <w:lang w:val="el-GR"/>
        </w:rPr>
        <w:t xml:space="preserve"> </w:t>
      </w:r>
      <w:r>
        <w:rPr>
          <w:lang w:val="el-GR"/>
        </w:rPr>
        <w:t xml:space="preserve">επιθέσεις. </w:t>
      </w:r>
    </w:p>
    <w:p w14:paraId="469187EF" w14:textId="77777777" w:rsidR="00721B63" w:rsidRPr="009875E5" w:rsidRDefault="00721B63" w:rsidP="00D32B53">
      <w:pPr>
        <w:jc w:val="both"/>
        <w:rPr>
          <w:lang w:val="el-GR"/>
        </w:rPr>
      </w:pPr>
      <w:r>
        <w:rPr>
          <w:lang w:val="el-GR"/>
        </w:rPr>
        <w:t xml:space="preserve">Για την ασφάλεια του συστήματος μας χρησιμοποιήσαμε το </w:t>
      </w:r>
      <w:r>
        <w:t>Spring</w:t>
      </w:r>
      <w:r w:rsidRPr="009875E5">
        <w:rPr>
          <w:lang w:val="el-GR"/>
        </w:rPr>
        <w:t xml:space="preserve"> </w:t>
      </w:r>
      <w:r>
        <w:t>Security</w:t>
      </w:r>
      <w:r w:rsidRPr="009875E5">
        <w:rPr>
          <w:lang w:val="el-GR"/>
        </w:rPr>
        <w:t xml:space="preserve">. Το </w:t>
      </w:r>
      <w:r w:rsidRPr="00D42552">
        <w:t>Spring</w:t>
      </w:r>
      <w:r w:rsidRPr="009875E5">
        <w:rPr>
          <w:lang w:val="el-GR"/>
        </w:rPr>
        <w:t xml:space="preserve"> </w:t>
      </w:r>
      <w:r w:rsidRPr="00D42552">
        <w:t>Security</w:t>
      </w:r>
      <w:r w:rsidRPr="009875E5">
        <w:rPr>
          <w:lang w:val="el-GR"/>
        </w:rPr>
        <w:t xml:space="preserve"> είναι ένα </w:t>
      </w:r>
      <w:r w:rsidRPr="00D42552">
        <w:t>framework</w:t>
      </w:r>
      <w:r w:rsidRPr="009875E5">
        <w:rPr>
          <w:lang w:val="el-GR"/>
        </w:rPr>
        <w:t xml:space="preserve"> που επιδιώκει να εξασφαλίσει την ασφάλεια των διαδικτυακών </w:t>
      </w:r>
      <w:r w:rsidRPr="009875E5">
        <w:rPr>
          <w:lang w:val="el-GR"/>
        </w:rPr>
        <w:lastRenderedPageBreak/>
        <w:t xml:space="preserve">εφαρμογών βασισμένων στο </w:t>
      </w:r>
      <w:r w:rsidRPr="00D42552">
        <w:t>Spring</w:t>
      </w:r>
      <w:r w:rsidRPr="009875E5">
        <w:rPr>
          <w:lang w:val="el-GR"/>
        </w:rPr>
        <w:t xml:space="preserve"> </w:t>
      </w:r>
      <w:r w:rsidRPr="00D42552">
        <w:t>Framework</w:t>
      </w:r>
      <w:r w:rsidRPr="009875E5">
        <w:rPr>
          <w:lang w:val="el-GR"/>
        </w:rPr>
        <w:t xml:space="preserve">. Το </w:t>
      </w:r>
      <w:r w:rsidRPr="00D42552">
        <w:t>Spring</w:t>
      </w:r>
      <w:r w:rsidRPr="009875E5">
        <w:rPr>
          <w:lang w:val="el-GR"/>
        </w:rPr>
        <w:t xml:space="preserve"> </w:t>
      </w:r>
      <w:r w:rsidRPr="00D42552">
        <w:t>Security</w:t>
      </w:r>
      <w:r w:rsidRPr="009875E5">
        <w:rPr>
          <w:lang w:val="el-GR"/>
        </w:rPr>
        <w:t xml:space="preserve"> παρέχει υπηρεσίες ελέγχου ταυτότητας και πρόσβασης, ενώ παράλληλα δίνει τη δυνατότητα στον προγραμματιστή να επιλέξει τη μέθοδο κρυπτογράφησης των κωδικών χωρίς να γνωρίζει το σύνολο των ρυθμίσεων που απαιτούνται στο παρασκήνιο για την ορθή λειτουργία του </w:t>
      </w:r>
      <w:r w:rsidRPr="00D42552">
        <w:t>framework</w:t>
      </w:r>
      <w:r w:rsidRPr="009875E5">
        <w:rPr>
          <w:lang w:val="el-GR"/>
        </w:rPr>
        <w:t xml:space="preserve">. Επίσης, παρέχει προστασία από ορισμένους τύπους επιθέσεων όπως </w:t>
      </w:r>
      <w:r w:rsidRPr="00D42552">
        <w:t>Enumeration</w:t>
      </w:r>
      <w:r w:rsidRPr="009875E5">
        <w:rPr>
          <w:lang w:val="el-GR"/>
        </w:rPr>
        <w:t xml:space="preserve"> </w:t>
      </w:r>
      <w:r w:rsidRPr="00D42552">
        <w:t>attacks</w:t>
      </w:r>
      <w:r w:rsidRPr="009875E5">
        <w:rPr>
          <w:lang w:val="el-GR"/>
        </w:rPr>
        <w:t xml:space="preserve">, </w:t>
      </w:r>
      <w:r w:rsidRPr="00D42552">
        <w:t>SQL</w:t>
      </w:r>
      <w:r w:rsidRPr="009875E5">
        <w:rPr>
          <w:lang w:val="el-GR"/>
        </w:rPr>
        <w:t xml:space="preserve"> </w:t>
      </w:r>
      <w:r w:rsidRPr="00D42552">
        <w:t>Injection</w:t>
      </w:r>
      <w:r w:rsidRPr="009875E5">
        <w:rPr>
          <w:lang w:val="el-GR"/>
        </w:rPr>
        <w:t xml:space="preserve">, </w:t>
      </w:r>
      <w:r w:rsidRPr="00D42552">
        <w:t>Brute</w:t>
      </w:r>
      <w:r w:rsidRPr="009875E5">
        <w:rPr>
          <w:lang w:val="el-GR"/>
        </w:rPr>
        <w:t xml:space="preserve"> </w:t>
      </w:r>
      <w:r w:rsidRPr="00D42552">
        <w:t>Force</w:t>
      </w:r>
      <w:r w:rsidRPr="009875E5">
        <w:rPr>
          <w:lang w:val="el-GR"/>
        </w:rPr>
        <w:t xml:space="preserve"> </w:t>
      </w:r>
      <w:r w:rsidRPr="00D42552">
        <w:t>Authentication</w:t>
      </w:r>
      <w:r w:rsidRPr="009875E5">
        <w:rPr>
          <w:lang w:val="el-GR"/>
        </w:rPr>
        <w:t xml:space="preserve">, </w:t>
      </w:r>
      <w:r w:rsidRPr="00D42552">
        <w:t>Session</w:t>
      </w:r>
      <w:r w:rsidRPr="009875E5">
        <w:rPr>
          <w:lang w:val="el-GR"/>
        </w:rPr>
        <w:t xml:space="preserve"> </w:t>
      </w:r>
      <w:r w:rsidRPr="00D42552">
        <w:t>Hijacking</w:t>
      </w:r>
      <w:r w:rsidRPr="009875E5">
        <w:rPr>
          <w:lang w:val="el-GR"/>
        </w:rPr>
        <w:t xml:space="preserve"> και </w:t>
      </w:r>
      <w:r w:rsidRPr="00D42552">
        <w:t>CSRF</w:t>
      </w:r>
      <w:r w:rsidRPr="009875E5">
        <w:rPr>
          <w:lang w:val="el-GR"/>
        </w:rPr>
        <w:t xml:space="preserve"> επιθέσεις</w:t>
      </w:r>
      <w:r w:rsidR="00D32B53">
        <w:rPr>
          <w:lang w:val="el-GR"/>
        </w:rPr>
        <w:t>.</w:t>
      </w:r>
    </w:p>
    <w:p w14:paraId="5818B955" w14:textId="77777777" w:rsidR="006D2FFB" w:rsidRDefault="00721B63" w:rsidP="00721B63">
      <w:pPr>
        <w:rPr>
          <w:lang w:val="el-GR"/>
        </w:rPr>
      </w:pPr>
      <w:r>
        <w:rPr>
          <w:lang w:val="el-GR"/>
        </w:rPr>
        <w:t xml:space="preserve">Τέλος, για την αποθήκευση των δεδομένων δημιουργήθηκε μια σχεσιακή βάση δεδομένων σε περιβάλλον </w:t>
      </w:r>
      <w:r>
        <w:t>MySQL</w:t>
      </w:r>
      <w:r w:rsidRPr="0066724D">
        <w:rPr>
          <w:lang w:val="el-GR"/>
        </w:rPr>
        <w:t xml:space="preserve">. </w:t>
      </w:r>
      <w:r>
        <w:rPr>
          <w:lang w:val="el-GR"/>
        </w:rPr>
        <w:t xml:space="preserve">Η </w:t>
      </w:r>
      <w:r>
        <w:t>MySQL</w:t>
      </w:r>
      <w:r w:rsidRPr="0066724D">
        <w:rPr>
          <w:lang w:val="el-GR"/>
        </w:rPr>
        <w:t xml:space="preserve"> </w:t>
      </w:r>
      <w:r>
        <w:rPr>
          <w:lang w:val="el-GR"/>
        </w:rPr>
        <w:t xml:space="preserve">είναι ένα </w:t>
      </w:r>
      <w:r>
        <w:t>open</w:t>
      </w:r>
      <w:r w:rsidRPr="0066724D">
        <w:rPr>
          <w:lang w:val="el-GR"/>
        </w:rPr>
        <w:t>-</w:t>
      </w:r>
      <w:r>
        <w:t>source</w:t>
      </w:r>
      <w:r>
        <w:rPr>
          <w:lang w:val="el-GR"/>
        </w:rPr>
        <w:t xml:space="preserve"> σύστημα διαχείρισης σχεσιακών βάσεων δεδομένων που αναπτύχθηκε από την εταιρία </w:t>
      </w:r>
      <w:r>
        <w:t>MySQL</w:t>
      </w:r>
      <w:r w:rsidRPr="00A15886">
        <w:rPr>
          <w:lang w:val="el-GR"/>
        </w:rPr>
        <w:t xml:space="preserve"> </w:t>
      </w:r>
      <w:r>
        <w:t>AB</w:t>
      </w:r>
      <w:r w:rsidRPr="00A15886">
        <w:rPr>
          <w:lang w:val="el-GR"/>
        </w:rPr>
        <w:t xml:space="preserve"> </w:t>
      </w:r>
      <w:r>
        <w:rPr>
          <w:lang w:val="el-GR"/>
        </w:rPr>
        <w:t xml:space="preserve">και η οποία εξαγοράστηκε από την </w:t>
      </w:r>
      <w:r>
        <w:t>Oracle</w:t>
      </w:r>
      <w:r w:rsidRPr="00A15886">
        <w:rPr>
          <w:lang w:val="el-GR"/>
        </w:rPr>
        <w:t>.</w:t>
      </w:r>
      <w:r w:rsidRPr="00F53444">
        <w:rPr>
          <w:lang w:val="el-GR"/>
        </w:rPr>
        <w:t xml:space="preserve"> </w:t>
      </w:r>
      <w:r>
        <w:rPr>
          <w:lang w:val="el-GR"/>
        </w:rPr>
        <w:t xml:space="preserve">Το 2010, όταν εξαγοράστηκε από την </w:t>
      </w:r>
      <w:r>
        <w:t>Oracle</w:t>
      </w:r>
      <w:r w:rsidRPr="00F53444">
        <w:rPr>
          <w:lang w:val="el-GR"/>
        </w:rPr>
        <w:t xml:space="preserve">, </w:t>
      </w:r>
      <w:r>
        <w:rPr>
          <w:lang w:val="el-GR"/>
        </w:rPr>
        <w:t xml:space="preserve">ο δημιουργός της, </w:t>
      </w:r>
      <w:r>
        <w:t>Michael</w:t>
      </w:r>
      <w:r w:rsidRPr="00F53444">
        <w:rPr>
          <w:lang w:val="el-GR"/>
        </w:rPr>
        <w:t xml:space="preserve"> </w:t>
      </w:r>
      <w:proofErr w:type="spellStart"/>
      <w:r>
        <w:t>Widenius</w:t>
      </w:r>
      <w:proofErr w:type="spellEnd"/>
      <w:r w:rsidRPr="00F53444">
        <w:rPr>
          <w:lang w:val="el-GR"/>
        </w:rPr>
        <w:t xml:space="preserve">, </w:t>
      </w:r>
      <w:r>
        <w:rPr>
          <w:lang w:val="el-GR"/>
        </w:rPr>
        <w:t xml:space="preserve">ανέπτυξε την </w:t>
      </w:r>
      <w:r>
        <w:t>MariaDB</w:t>
      </w:r>
      <w:r>
        <w:rPr>
          <w:lang w:val="el-GR"/>
        </w:rPr>
        <w:t xml:space="preserve">. </w:t>
      </w:r>
    </w:p>
    <w:p w14:paraId="478AE618" w14:textId="77777777" w:rsidR="00BE35B9" w:rsidRPr="00E31045" w:rsidRDefault="00E31045" w:rsidP="00241D69">
      <w:pPr>
        <w:pStyle w:val="SectionTitle"/>
        <w:rPr>
          <w:lang w:val="el-GR"/>
        </w:rPr>
      </w:pPr>
      <w:bookmarkStart w:id="3" w:name="_Toc54136132"/>
      <w:r>
        <w:rPr>
          <w:lang w:val="el-GR"/>
        </w:rPr>
        <w:lastRenderedPageBreak/>
        <w:t>Διάγραμμα Βάσης Δεδομένων</w:t>
      </w:r>
      <w:bookmarkEnd w:id="3"/>
    </w:p>
    <w:p w14:paraId="36A9F5FE" w14:textId="77777777" w:rsidR="00BE35B9" w:rsidRDefault="00BE35B9" w:rsidP="00BE35B9">
      <w:pPr>
        <w:rPr>
          <w:lang w:val="el-GR"/>
        </w:rPr>
      </w:pPr>
    </w:p>
    <w:p w14:paraId="314EF1DB" w14:textId="77777777" w:rsidR="003678E4" w:rsidRPr="00E31045" w:rsidRDefault="00A70DB2" w:rsidP="00BE35B9">
      <w:pPr>
        <w:rPr>
          <w:lang w:val="el-GR"/>
        </w:rPr>
      </w:pPr>
      <w:r>
        <w:rPr>
          <w:noProof/>
        </w:rPr>
        <mc:AlternateContent>
          <mc:Choice Requires="wps">
            <w:drawing>
              <wp:anchor distT="0" distB="0" distL="114300" distR="114300" simplePos="0" relativeHeight="251686912" behindDoc="0" locked="0" layoutInCell="1" allowOverlap="1" wp14:anchorId="618C967B" wp14:editId="6975DD26">
                <wp:simplePos x="0" y="0"/>
                <wp:positionH relativeFrom="column">
                  <wp:posOffset>0</wp:posOffset>
                </wp:positionH>
                <wp:positionV relativeFrom="paragraph">
                  <wp:posOffset>6079490</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891BF7" w14:textId="77777777" w:rsidR="00A70DB2" w:rsidRPr="00FA6DA7" w:rsidRDefault="00A70DB2" w:rsidP="00A70DB2">
                            <w:pPr>
                              <w:pStyle w:val="Caption"/>
                              <w:jc w:val="center"/>
                              <w:rPr>
                                <w:noProof/>
                                <w:sz w:val="24"/>
                                <w:szCs w:val="24"/>
                              </w:rPr>
                            </w:pPr>
                            <w:bookmarkStart w:id="4" w:name="_Toc54136096"/>
                            <w:r>
                              <w:t xml:space="preserve">Figure </w:t>
                            </w:r>
                            <w:fldSimple w:instr=" SEQ Figure \* ARABIC ">
                              <w:r w:rsidR="00E05EF9">
                                <w:rPr>
                                  <w:noProof/>
                                </w:rPr>
                                <w:t>1</w:t>
                              </w:r>
                            </w:fldSimple>
                            <w:r>
                              <w:t xml:space="preserve">: </w:t>
                            </w:r>
                            <w:r>
                              <w:rPr>
                                <w:lang w:val="el-GR"/>
                              </w:rPr>
                              <w:t>Διάγραμμα βάσης δεδομένων.</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872AF8" id="_x0000_t202" coordsize="21600,21600" o:spt="202" path="m,l,21600r21600,l21600,xe">
                <v:stroke joinstyle="miter"/>
                <v:path gradientshapeok="t" o:connecttype="rect"/>
              </v:shapetype>
              <v:shape id="Text Box 22" o:spid="_x0000_s1026" type="#_x0000_t202" style="position:absolute;left:0;text-align:left;margin-left:0;margin-top:478.7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ft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U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DAORms3wAAAAgBAAAPAAAAZHJzL2Rvd25y&#10;ZXYueG1sTI/BTsMwEETvSPyDtUhcEHWgaaAhTlVVcIBLReiFmxtv40C8jmKnDX/PwgWOOzOafVOs&#10;JteJIw6h9aTgZpaAQKq9aalRsHt7ur4HEaImoztPqOALA6zK87NC58af6BWPVWwEl1DItQIbY59L&#10;GWqLToeZ75HYO/jB6cjn0Egz6BOXu07eJkkmnW6JP1jd48Zi/VmNTsE2fd/aq/Hw+LJO58Pzbtxk&#10;H02l1OXFtH4AEXGKf2H4wWd0KJlp70cyQXQKeEhUsFzcpSDYXs4zVva/ygJkWcj/A8pvAAAA//8D&#10;AFBLAQItABQABgAIAAAAIQC2gziS/gAAAOEBAAATAAAAAAAAAAAAAAAAAAAAAABbQ29udGVudF9U&#10;eXBlc10ueG1sUEsBAi0AFAAGAAgAAAAhADj9If/WAAAAlAEAAAsAAAAAAAAAAAAAAAAALwEAAF9y&#10;ZWxzLy5yZWxzUEsBAi0AFAAGAAgAAAAhAIJ6Z+0sAgAAXwQAAA4AAAAAAAAAAAAAAAAALgIAAGRy&#10;cy9lMm9Eb2MueG1sUEsBAi0AFAAGAAgAAAAhAMA5GazfAAAACAEAAA8AAAAAAAAAAAAAAAAAhgQA&#10;AGRycy9kb3ducmV2LnhtbFBLBQYAAAAABAAEAPMAAACSBQAAAAA=&#10;" stroked="f">
                <v:textbox style="mso-fit-shape-to-text:t" inset="0,0,0,0">
                  <w:txbxContent>
                    <w:p w:rsidR="00A70DB2" w:rsidRPr="00FA6DA7" w:rsidRDefault="00A70DB2" w:rsidP="00A70DB2">
                      <w:pPr>
                        <w:pStyle w:val="Caption"/>
                        <w:jc w:val="center"/>
                        <w:rPr>
                          <w:noProof/>
                          <w:sz w:val="24"/>
                          <w:szCs w:val="24"/>
                        </w:rPr>
                      </w:pPr>
                      <w:bookmarkStart w:id="6" w:name="_Toc54136096"/>
                      <w:r>
                        <w:t xml:space="preserve">Figure </w:t>
                      </w:r>
                      <w:r>
                        <w:fldChar w:fldCharType="begin"/>
                      </w:r>
                      <w:r>
                        <w:instrText xml:space="preserve"> SEQ Figure \* ARABIC </w:instrText>
                      </w:r>
                      <w:r>
                        <w:fldChar w:fldCharType="separate"/>
                      </w:r>
                      <w:r w:rsidR="00E05EF9">
                        <w:rPr>
                          <w:noProof/>
                        </w:rPr>
                        <w:t>1</w:t>
                      </w:r>
                      <w:r>
                        <w:fldChar w:fldCharType="end"/>
                      </w:r>
                      <w:r>
                        <w:t xml:space="preserve">: </w:t>
                      </w:r>
                      <w:r>
                        <w:rPr>
                          <w:lang w:val="el-GR"/>
                        </w:rPr>
                        <w:t>Διάγραμμα βάσης δεδομένων.</w:t>
                      </w:r>
                      <w:bookmarkEnd w:id="6"/>
                    </w:p>
                  </w:txbxContent>
                </v:textbox>
                <w10:wrap type="topAndBottom"/>
              </v:shape>
            </w:pict>
          </mc:Fallback>
        </mc:AlternateContent>
      </w:r>
      <w:r w:rsidR="00B52EA0">
        <w:rPr>
          <w:noProof/>
          <w:lang w:eastAsia="en-US"/>
        </w:rPr>
        <w:drawing>
          <wp:anchor distT="0" distB="0" distL="114300" distR="114300" simplePos="0" relativeHeight="251684864" behindDoc="0" locked="0" layoutInCell="1" allowOverlap="1" wp14:anchorId="69B1ED4B" wp14:editId="69E94510">
            <wp:simplePos x="0" y="0"/>
            <wp:positionH relativeFrom="margin">
              <wp:align>center</wp:align>
            </wp:positionH>
            <wp:positionV relativeFrom="paragraph">
              <wp:posOffset>3810</wp:posOffset>
            </wp:positionV>
            <wp:extent cx="5943600" cy="60185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018530"/>
                    </a:xfrm>
                    <a:prstGeom prst="rect">
                      <a:avLst/>
                    </a:prstGeom>
                  </pic:spPr>
                </pic:pic>
              </a:graphicData>
            </a:graphic>
          </wp:anchor>
        </w:drawing>
      </w:r>
    </w:p>
    <w:p w14:paraId="3CA13D91" w14:textId="77777777" w:rsidR="00A712F4" w:rsidRDefault="00A712F4" w:rsidP="00A712F4">
      <w:pPr>
        <w:pStyle w:val="SectionTitle"/>
        <w:rPr>
          <w:lang w:val="el-GR"/>
        </w:rPr>
      </w:pPr>
      <w:bookmarkStart w:id="5" w:name="_Toc54136133"/>
      <w:r>
        <w:rPr>
          <w:lang w:val="el-GR"/>
        </w:rPr>
        <w:lastRenderedPageBreak/>
        <w:t>Παρουσίαση εργασίας</w:t>
      </w:r>
      <w:bookmarkEnd w:id="5"/>
    </w:p>
    <w:p w14:paraId="10C3C9CE" w14:textId="77777777" w:rsidR="00A712F4" w:rsidRDefault="00A712F4" w:rsidP="00A712F4">
      <w:pPr>
        <w:rPr>
          <w:lang w:val="el-GR"/>
        </w:rPr>
      </w:pPr>
      <w:r>
        <w:rPr>
          <w:lang w:val="el-GR"/>
        </w:rPr>
        <w:t>Σε αυτό το κεφάλαιο θα γίνει αναφορά στο τι έχει υλοποιηθεί καθώς και στην ιστοσελίδα που βλέπει ο χρήστης.</w:t>
      </w:r>
      <w:r w:rsidR="00F56935">
        <w:rPr>
          <w:lang w:val="el-GR"/>
        </w:rPr>
        <w:t xml:space="preserve"> Αρχικά ο χρήστης για να συνδεθεί στην ιστοσελίδα θα πρέπει πρώτα να έχει δημιουργήσει. Κατά την </w:t>
      </w:r>
      <w:r w:rsidR="003850F5">
        <w:rPr>
          <w:lang w:val="el-GR"/>
        </w:rPr>
        <w:t xml:space="preserve">είσοδό του στο σύστημα για πρώτη φορά, </w:t>
      </w:r>
      <w:r w:rsidR="00F56935">
        <w:rPr>
          <w:lang w:val="el-GR"/>
        </w:rPr>
        <w:t xml:space="preserve">θα έχει την δυνατότητα να επιλέξει </w:t>
      </w:r>
      <w:r w:rsidR="003850F5">
        <w:rPr>
          <w:lang w:val="el-GR"/>
        </w:rPr>
        <w:t>το είδος ταινίας που του προτιμάει.</w:t>
      </w:r>
    </w:p>
    <w:p w14:paraId="4221AD6A" w14:textId="77777777" w:rsidR="00BB4829" w:rsidRDefault="00BB4829" w:rsidP="00A712F4">
      <w:pPr>
        <w:rPr>
          <w:lang w:val="el-GR"/>
        </w:rPr>
      </w:pPr>
    </w:p>
    <w:p w14:paraId="2106A396" w14:textId="77777777" w:rsidR="00A25D4A" w:rsidRDefault="00A25D4A" w:rsidP="00A25D4A">
      <w:pPr>
        <w:ind w:firstLine="0"/>
        <w:rPr>
          <w:lang w:val="el-GR"/>
        </w:rPr>
      </w:pPr>
      <w:r>
        <w:rPr>
          <w:noProof/>
        </w:rPr>
        <mc:AlternateContent>
          <mc:Choice Requires="wps">
            <w:drawing>
              <wp:anchor distT="0" distB="0" distL="114300" distR="114300" simplePos="0" relativeHeight="251661312" behindDoc="0" locked="0" layoutInCell="1" allowOverlap="1" wp14:anchorId="350B6974" wp14:editId="11D95D89">
                <wp:simplePos x="0" y="0"/>
                <wp:positionH relativeFrom="column">
                  <wp:posOffset>790575</wp:posOffset>
                </wp:positionH>
                <wp:positionV relativeFrom="paragraph">
                  <wp:posOffset>4886960</wp:posOffset>
                </wp:positionV>
                <wp:extent cx="43624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3A9E1D03" w14:textId="77777777" w:rsidR="00B864A3" w:rsidRPr="0011500C" w:rsidRDefault="00B864A3" w:rsidP="00A25D4A">
                            <w:pPr>
                              <w:pStyle w:val="Caption"/>
                              <w:jc w:val="center"/>
                              <w:rPr>
                                <w:noProof/>
                                <w:sz w:val="24"/>
                                <w:szCs w:val="24"/>
                              </w:rPr>
                            </w:pPr>
                            <w:bookmarkStart w:id="6" w:name="_Toc54136097"/>
                            <w:r>
                              <w:t xml:space="preserve">Figure </w:t>
                            </w:r>
                            <w:fldSimple w:instr=" SEQ Figure \* ARABIC ">
                              <w:r w:rsidR="00A70DB2">
                                <w:rPr>
                                  <w:noProof/>
                                </w:rPr>
                                <w:t>2</w:t>
                              </w:r>
                            </w:fldSimple>
                            <w:r>
                              <w:t xml:space="preserve">: </w:t>
                            </w:r>
                            <w:r>
                              <w:rPr>
                                <w:lang w:val="el-GR"/>
                              </w:rPr>
                              <w:t>Δημιουργία λογαριασμού.</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27FCF" id="Text Box 2" o:spid="_x0000_s1027" type="#_x0000_t202" style="position:absolute;margin-left:62.25pt;margin-top:384.8pt;width:34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r2LQIAAGQ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7lzApD&#10;Eu1UF9gX6Ng0stM6n1PS1lFa6MhNKg9+T84IuqvQxC/BYRQnns9XbmMxSc7bm9n09o5CkmKzm7t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hGiSZuEAAAALAQAADwAAAGRycy9kb3du&#10;cmV2LnhtbEyPwU7DMBBE70j8g7VIXBB1UkJaQpyqquBALxWhF25u7MaBeB3ZThv+noULHGf2aXam&#10;XE22ZyftQ+dQQDpLgGlsnOqwFbB/e75dAgtRopK9Qy3gSwdYVZcXpSyUO+OrPtWxZRSCoZACTIxD&#10;wXlojLYyzNygkW5H562MJH3LlZdnCrc9nydJzq3skD4YOeiN0c1nPVoBu+x9Z27G49N2nd35l/24&#10;yT/aWojrq2n9CCzqKf7B8FOfqkNFnQ5uRBVYT3qe3RMqYJE/5MCIWKYpOYdfZwG8Kvn/DdU3AAAA&#10;//8DAFBLAQItABQABgAIAAAAIQC2gziS/gAAAOEBAAATAAAAAAAAAAAAAAAAAAAAAABbQ29udGVu&#10;dF9UeXBlc10ueG1sUEsBAi0AFAAGAAgAAAAhADj9If/WAAAAlAEAAAsAAAAAAAAAAAAAAAAALwEA&#10;AF9yZWxzLy5yZWxzUEsBAi0AFAAGAAgAAAAhAIJmOvYtAgAAZAQAAA4AAAAAAAAAAAAAAAAALgIA&#10;AGRycy9lMm9Eb2MueG1sUEsBAi0AFAAGAAgAAAAhAIRokmbhAAAACwEAAA8AAAAAAAAAAAAAAAAA&#10;hwQAAGRycy9kb3ducmV2LnhtbFBLBQYAAAAABAAEAPMAAACVBQAAAAA=&#10;" stroked="f">
                <v:textbox style="mso-fit-shape-to-text:t" inset="0,0,0,0">
                  <w:txbxContent>
                    <w:p w:rsidR="00B864A3" w:rsidRPr="0011500C" w:rsidRDefault="00B864A3" w:rsidP="00A25D4A">
                      <w:pPr>
                        <w:pStyle w:val="Caption"/>
                        <w:jc w:val="center"/>
                        <w:rPr>
                          <w:noProof/>
                          <w:sz w:val="24"/>
                          <w:szCs w:val="24"/>
                        </w:rPr>
                      </w:pPr>
                      <w:bookmarkStart w:id="9" w:name="_Toc54136097"/>
                      <w:r>
                        <w:t xml:space="preserve">Figure </w:t>
                      </w:r>
                      <w:r>
                        <w:fldChar w:fldCharType="begin"/>
                      </w:r>
                      <w:r>
                        <w:instrText xml:space="preserve"> SEQ Figure \* ARABIC </w:instrText>
                      </w:r>
                      <w:r>
                        <w:fldChar w:fldCharType="separate"/>
                      </w:r>
                      <w:r w:rsidR="00A70DB2">
                        <w:rPr>
                          <w:noProof/>
                        </w:rPr>
                        <w:t>2</w:t>
                      </w:r>
                      <w:r>
                        <w:fldChar w:fldCharType="end"/>
                      </w:r>
                      <w:r>
                        <w:t xml:space="preserve">: </w:t>
                      </w:r>
                      <w:r>
                        <w:rPr>
                          <w:lang w:val="el-GR"/>
                        </w:rPr>
                        <w:t>Δημιουργία λογαριασμού.</w:t>
                      </w:r>
                      <w:bookmarkEnd w:id="9"/>
                    </w:p>
                  </w:txbxContent>
                </v:textbox>
                <w10:wrap type="topAndBottom"/>
              </v:shape>
            </w:pict>
          </mc:Fallback>
        </mc:AlternateContent>
      </w:r>
      <w:r w:rsidR="00A7174A">
        <w:rPr>
          <w:noProof/>
          <w:lang w:eastAsia="en-US"/>
        </w:rPr>
        <w:drawing>
          <wp:anchor distT="0" distB="0" distL="114300" distR="114300" simplePos="0" relativeHeight="251659264" behindDoc="0" locked="0" layoutInCell="1" allowOverlap="1" wp14:anchorId="5AE614CE" wp14:editId="47B8F9FA">
            <wp:simplePos x="0" y="0"/>
            <wp:positionH relativeFrom="margin">
              <wp:align>center</wp:align>
            </wp:positionH>
            <wp:positionV relativeFrom="paragraph">
              <wp:posOffset>0</wp:posOffset>
            </wp:positionV>
            <wp:extent cx="4363059" cy="4829849"/>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Signup.PNG"/>
                    <pic:cNvPicPr/>
                  </pic:nvPicPr>
                  <pic:blipFill>
                    <a:blip r:embed="rId10">
                      <a:extLst>
                        <a:ext uri="{28A0092B-C50C-407E-A947-70E740481C1C}">
                          <a14:useLocalDpi xmlns:a14="http://schemas.microsoft.com/office/drawing/2010/main" val="0"/>
                        </a:ext>
                      </a:extLst>
                    </a:blip>
                    <a:stretch>
                      <a:fillRect/>
                    </a:stretch>
                  </pic:blipFill>
                  <pic:spPr>
                    <a:xfrm>
                      <a:off x="0" y="0"/>
                      <a:ext cx="4363059" cy="4829849"/>
                    </a:xfrm>
                    <a:prstGeom prst="rect">
                      <a:avLst/>
                    </a:prstGeom>
                  </pic:spPr>
                </pic:pic>
              </a:graphicData>
            </a:graphic>
          </wp:anchor>
        </w:drawing>
      </w:r>
    </w:p>
    <w:p w14:paraId="16BE706F" w14:textId="77777777" w:rsidR="00A25D4A" w:rsidRDefault="00E90A93" w:rsidP="00A25D4A">
      <w:pPr>
        <w:ind w:firstLine="0"/>
        <w:rPr>
          <w:lang w:val="el-GR"/>
        </w:rPr>
      </w:pPr>
      <w:r>
        <w:rPr>
          <w:noProof/>
        </w:rPr>
        <w:lastRenderedPageBreak/>
        <mc:AlternateContent>
          <mc:Choice Requires="wps">
            <w:drawing>
              <wp:anchor distT="0" distB="0" distL="114300" distR="114300" simplePos="0" relativeHeight="251667456" behindDoc="0" locked="0" layoutInCell="1" allowOverlap="1" wp14:anchorId="1E5ACF2D" wp14:editId="1CCAC5A5">
                <wp:simplePos x="0" y="0"/>
                <wp:positionH relativeFrom="column">
                  <wp:posOffset>0</wp:posOffset>
                </wp:positionH>
                <wp:positionV relativeFrom="paragraph">
                  <wp:posOffset>4263390</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1CFA28" w14:textId="77777777" w:rsidR="00B864A3" w:rsidRPr="00D13504" w:rsidRDefault="00B864A3" w:rsidP="00E90A93">
                            <w:pPr>
                              <w:pStyle w:val="Caption"/>
                              <w:jc w:val="center"/>
                              <w:rPr>
                                <w:noProof/>
                                <w:sz w:val="24"/>
                                <w:szCs w:val="24"/>
                              </w:rPr>
                            </w:pPr>
                            <w:bookmarkStart w:id="7" w:name="_Toc54136098"/>
                            <w:r>
                              <w:t xml:space="preserve">Figure </w:t>
                            </w:r>
                            <w:fldSimple w:instr=" SEQ Figure \* ARABIC ">
                              <w:r w:rsidR="00A70DB2">
                                <w:rPr>
                                  <w:noProof/>
                                </w:rPr>
                                <w:t>3</w:t>
                              </w:r>
                            </w:fldSimple>
                            <w:r>
                              <w:t xml:space="preserve">: </w:t>
                            </w:r>
                            <w:r>
                              <w:rPr>
                                <w:lang w:val="el-GR"/>
                              </w:rPr>
                              <w:t>Είσοδος στο σύστημα.</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2A867" id="Text Box 8" o:spid="_x0000_s1028" type="#_x0000_t202" style="position:absolute;margin-left:0;margin-top:335.7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j5LQIAAGQ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pNQVjQk&#10;0U51gX2Gjt1Fdlrnc0raOkoLHblJ5cHvyRlBdxU28UtwGMWJ5/OV21hMkvP208eb2ZhCkmKzm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HNjolt8AAAAIAQAADwAAAGRycy9kb3du&#10;cmV2LnhtbEyPwU7DMBBE70j8g7VIXBB1SkOAEKeqKjjQS0XohZubbONAvI5spw1/z8IFjjszmn1T&#10;LCfbiyP60DlSMJ8lIJBq13TUKti9PV/fgwhRU6N7R6jgCwMsy/OzQueNO9ErHqvYCi6hkGsFJsYh&#10;lzLUBq0OMzcgsXdw3urIp29l4/WJy20vb5Ikk1Z3xB+MHnBtsP6sRqtgm75vzdV4eNqs0oV/2Y3r&#10;7KOtlLq8mFaPICJO8S8MP/iMDiUz7d1ITRC9Ah4SFWR38xQE2w+LjJX9r3ILsizk/wHlNwAAAP//&#10;AwBQSwECLQAUAAYACAAAACEAtoM4kv4AAADhAQAAEwAAAAAAAAAAAAAAAAAAAAAAW0NvbnRlbnRf&#10;VHlwZXNdLnhtbFBLAQItABQABgAIAAAAIQA4/SH/1gAAAJQBAAALAAAAAAAAAAAAAAAAAC8BAABf&#10;cmVscy8ucmVsc1BLAQItABQABgAIAAAAIQCkETj5LQIAAGQEAAAOAAAAAAAAAAAAAAAAAC4CAABk&#10;cnMvZTJvRG9jLnhtbFBLAQItABQABgAIAAAAIQAc2OiW3wAAAAgBAAAPAAAAAAAAAAAAAAAAAIcE&#10;AABkcnMvZG93bnJldi54bWxQSwUGAAAAAAQABADzAAAAkwUAAAAA&#10;" stroked="f">
                <v:textbox style="mso-fit-shape-to-text:t" inset="0,0,0,0">
                  <w:txbxContent>
                    <w:p w:rsidR="00B864A3" w:rsidRPr="00D13504" w:rsidRDefault="00B864A3" w:rsidP="00E90A93">
                      <w:pPr>
                        <w:pStyle w:val="Caption"/>
                        <w:jc w:val="center"/>
                        <w:rPr>
                          <w:noProof/>
                          <w:sz w:val="24"/>
                          <w:szCs w:val="24"/>
                        </w:rPr>
                      </w:pPr>
                      <w:bookmarkStart w:id="11" w:name="_Toc54136098"/>
                      <w:r>
                        <w:t xml:space="preserve">Figure </w:t>
                      </w:r>
                      <w:r>
                        <w:fldChar w:fldCharType="begin"/>
                      </w:r>
                      <w:r>
                        <w:instrText xml:space="preserve"> SEQ Figure \* ARABIC </w:instrText>
                      </w:r>
                      <w:r>
                        <w:fldChar w:fldCharType="separate"/>
                      </w:r>
                      <w:r w:rsidR="00A70DB2">
                        <w:rPr>
                          <w:noProof/>
                        </w:rPr>
                        <w:t>3</w:t>
                      </w:r>
                      <w:r>
                        <w:fldChar w:fldCharType="end"/>
                      </w:r>
                      <w:r>
                        <w:t xml:space="preserve">: </w:t>
                      </w:r>
                      <w:r>
                        <w:rPr>
                          <w:lang w:val="el-GR"/>
                        </w:rPr>
                        <w:t>Είσοδος στο σύστημα.</w:t>
                      </w:r>
                      <w:bookmarkEnd w:id="11"/>
                    </w:p>
                  </w:txbxContent>
                </v:textbox>
                <w10:wrap type="topAndBottom"/>
              </v:shape>
            </w:pict>
          </mc:Fallback>
        </mc:AlternateContent>
      </w:r>
      <w:r w:rsidR="00A02429">
        <w:rPr>
          <w:noProof/>
          <w:lang w:eastAsia="en-US"/>
        </w:rPr>
        <w:drawing>
          <wp:anchor distT="0" distB="0" distL="114300" distR="114300" simplePos="0" relativeHeight="251665408" behindDoc="0" locked="0" layoutInCell="1" allowOverlap="1" wp14:anchorId="2A0D0BAE" wp14:editId="5185E9A7">
            <wp:simplePos x="0" y="0"/>
            <wp:positionH relativeFrom="margin">
              <wp:align>center</wp:align>
            </wp:positionH>
            <wp:positionV relativeFrom="paragraph">
              <wp:posOffset>0</wp:posOffset>
            </wp:positionV>
            <wp:extent cx="5943600" cy="42062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anchor>
        </w:drawing>
      </w:r>
    </w:p>
    <w:p w14:paraId="22EC1BFB" w14:textId="77777777" w:rsidR="00A25D4A" w:rsidRPr="005E2B30" w:rsidRDefault="00E90A93" w:rsidP="00A25D4A">
      <w:pPr>
        <w:ind w:firstLine="0"/>
        <w:rPr>
          <w:lang w:val="el-GR"/>
        </w:rPr>
      </w:pPr>
      <w:r>
        <w:rPr>
          <w:noProof/>
        </w:rPr>
        <mc:AlternateContent>
          <mc:Choice Requires="wps">
            <w:drawing>
              <wp:anchor distT="0" distB="0" distL="114300" distR="114300" simplePos="0" relativeHeight="251670528" behindDoc="0" locked="0" layoutInCell="1" allowOverlap="1" wp14:anchorId="19618489" wp14:editId="4D263F94">
                <wp:simplePos x="0" y="0"/>
                <wp:positionH relativeFrom="column">
                  <wp:posOffset>0</wp:posOffset>
                </wp:positionH>
                <wp:positionV relativeFrom="paragraph">
                  <wp:posOffset>2495550</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4F8DEA" w14:textId="77777777" w:rsidR="00B864A3" w:rsidRPr="007A2CD0" w:rsidRDefault="00B864A3" w:rsidP="00E90A93">
                            <w:pPr>
                              <w:pStyle w:val="Caption"/>
                              <w:jc w:val="center"/>
                              <w:rPr>
                                <w:noProof/>
                                <w:sz w:val="24"/>
                                <w:szCs w:val="24"/>
                              </w:rPr>
                            </w:pPr>
                            <w:bookmarkStart w:id="8" w:name="_Toc54136099"/>
                            <w:r>
                              <w:t xml:space="preserve">Figure </w:t>
                            </w:r>
                            <w:fldSimple w:instr=" SEQ Figure \* ARABIC ">
                              <w:r w:rsidR="00A70DB2">
                                <w:rPr>
                                  <w:noProof/>
                                </w:rPr>
                                <w:t>4</w:t>
                              </w:r>
                            </w:fldSimple>
                            <w:r>
                              <w:t xml:space="preserve">: </w:t>
                            </w:r>
                            <w:r>
                              <w:rPr>
                                <w:lang w:val="el-GR"/>
                              </w:rPr>
                              <w:t>Επιλογή προτεινόμενης κατηγορίες ταινίας</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A9BAD" id="Text Box 10" o:spid="_x0000_s1029" type="#_x0000_t202" style="position:absolute;margin-left:0;margin-top:196.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JxKYpneAAAACAEAAA8AAABkcnMvZG93&#10;bnJldi54bWxMjzFPwzAQhXck/oN1SCyIOiVVREOcqqpgoEtF6MLmxtc4EJ+j2GnDv+foAtu7e6d3&#10;3ytWk+vECYfQelIwnyUgkGpvWmoU7N9f7h9BhKjJ6M4TKvjGAKvy+qrQufFnesNTFRvBIRRyrcDG&#10;2OdShtqi02HmeyT2jn5wOvI4NNIM+szhrpMPSZJJp1viD1b3uLFYf1WjU7BbfOzs3Xh83q4X6fC6&#10;HzfZZ1MpdXszrZ9ARJzi3zH84jM6lMx08COZIDoFXCQqSJcpC7aXacbicNnMQZaF/F+g/AEAAP//&#10;AwBQSwECLQAUAAYACAAAACEAtoM4kv4AAADhAQAAEwAAAAAAAAAAAAAAAAAAAAAAW0NvbnRlbnRf&#10;VHlwZXNdLnhtbFBLAQItABQABgAIAAAAIQA4/SH/1gAAAJQBAAALAAAAAAAAAAAAAAAAAC8BAABf&#10;cmVscy8ucmVsc1BLAQItABQABgAIAAAAIQDT04CALgIAAGYEAAAOAAAAAAAAAAAAAAAAAC4CAABk&#10;cnMvZTJvRG9jLnhtbFBLAQItABQABgAIAAAAIQCcSmKZ3gAAAAgBAAAPAAAAAAAAAAAAAAAAAIgE&#10;AABkcnMvZG93bnJldi54bWxQSwUGAAAAAAQABADzAAAAkwUAAAAA&#10;" stroked="f">
                <v:textbox style="mso-fit-shape-to-text:t" inset="0,0,0,0">
                  <w:txbxContent>
                    <w:p w:rsidR="00B864A3" w:rsidRPr="007A2CD0" w:rsidRDefault="00B864A3" w:rsidP="00E90A93">
                      <w:pPr>
                        <w:pStyle w:val="Caption"/>
                        <w:jc w:val="center"/>
                        <w:rPr>
                          <w:noProof/>
                          <w:sz w:val="24"/>
                          <w:szCs w:val="24"/>
                        </w:rPr>
                      </w:pPr>
                      <w:bookmarkStart w:id="13" w:name="_Toc54136099"/>
                      <w:r>
                        <w:t xml:space="preserve">Figure </w:t>
                      </w:r>
                      <w:r>
                        <w:fldChar w:fldCharType="begin"/>
                      </w:r>
                      <w:r>
                        <w:instrText xml:space="preserve"> SEQ Figure \* ARABIC </w:instrText>
                      </w:r>
                      <w:r>
                        <w:fldChar w:fldCharType="separate"/>
                      </w:r>
                      <w:r w:rsidR="00A70DB2">
                        <w:rPr>
                          <w:noProof/>
                        </w:rPr>
                        <w:t>4</w:t>
                      </w:r>
                      <w:r>
                        <w:fldChar w:fldCharType="end"/>
                      </w:r>
                      <w:r>
                        <w:t xml:space="preserve">: </w:t>
                      </w:r>
                      <w:r>
                        <w:rPr>
                          <w:lang w:val="el-GR"/>
                        </w:rPr>
                        <w:t>Επιλογή προτεινόμενης κατηγορίες ταινίας</w:t>
                      </w:r>
                      <w:bookmarkEnd w:id="13"/>
                    </w:p>
                  </w:txbxContent>
                </v:textbox>
                <w10:wrap type="topAndBottom"/>
              </v:shape>
            </w:pict>
          </mc:Fallback>
        </mc:AlternateContent>
      </w:r>
      <w:r>
        <w:rPr>
          <w:noProof/>
          <w:lang w:eastAsia="en-US"/>
        </w:rPr>
        <w:drawing>
          <wp:anchor distT="0" distB="0" distL="114300" distR="114300" simplePos="0" relativeHeight="251668480" behindDoc="0" locked="0" layoutInCell="1" allowOverlap="1" wp14:anchorId="4F61F95D" wp14:editId="7CA85480">
            <wp:simplePos x="0" y="0"/>
            <wp:positionH relativeFrom="margin">
              <wp:align>center</wp:align>
            </wp:positionH>
            <wp:positionV relativeFrom="paragraph">
              <wp:posOffset>3810</wp:posOffset>
            </wp:positionV>
            <wp:extent cx="5943600" cy="24345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3-User-Movies-Prereferenc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anchor>
        </w:drawing>
      </w:r>
    </w:p>
    <w:p w14:paraId="56FA34DD" w14:textId="77777777" w:rsidR="00512C31" w:rsidRDefault="00512C31" w:rsidP="00A25D4A">
      <w:pPr>
        <w:ind w:firstLine="0"/>
        <w:rPr>
          <w:lang w:val="el-GR"/>
        </w:rPr>
      </w:pPr>
    </w:p>
    <w:p w14:paraId="57CAE377" w14:textId="77777777" w:rsidR="00512C31" w:rsidRDefault="00DB59D0" w:rsidP="00A25D4A">
      <w:pPr>
        <w:ind w:firstLine="0"/>
        <w:rPr>
          <w:lang w:val="el-GR"/>
        </w:rPr>
      </w:pPr>
      <w:r>
        <w:rPr>
          <w:lang w:val="el-GR"/>
        </w:rPr>
        <w:lastRenderedPageBreak/>
        <w:t xml:space="preserve">Έχοντας παρουσιάσει την διαδικασία της εγγραφής και της εισόδου στο σύστημα, τότε ο εγγεγραμμένος χρήστης θα μπορέσει να δει μια λίστα από ταινίες που παρέχονται από το </w:t>
      </w:r>
      <w:r>
        <w:t>Video</w:t>
      </w:r>
      <w:r w:rsidRPr="00DB59D0">
        <w:rPr>
          <w:lang w:val="el-GR"/>
        </w:rPr>
        <w:t xml:space="preserve"> </w:t>
      </w:r>
      <w:r>
        <w:t>Club</w:t>
      </w:r>
      <w:r w:rsidRPr="00DB59D0">
        <w:rPr>
          <w:lang w:val="el-GR"/>
        </w:rPr>
        <w:t xml:space="preserve"> </w:t>
      </w:r>
      <w:r>
        <w:rPr>
          <w:lang w:val="el-GR"/>
        </w:rPr>
        <w:t xml:space="preserve">ώστε να μπορέσει να δει περισσότερες πληροφορίες για την ταινία που επιθυμεί καθώς και να δηλώσει στο σύστημα ποιες από τις </w:t>
      </w:r>
      <w:r w:rsidR="00D20A93">
        <w:rPr>
          <w:lang w:val="el-GR"/>
        </w:rPr>
        <w:t>ταινίες</w:t>
      </w:r>
      <w:r>
        <w:rPr>
          <w:lang w:val="el-GR"/>
        </w:rPr>
        <w:t xml:space="preserve"> αυτές έχει </w:t>
      </w:r>
      <w:r w:rsidR="00D20A93">
        <w:rPr>
          <w:lang w:val="el-GR"/>
        </w:rPr>
        <w:t>παρακολουθήσει.</w:t>
      </w:r>
      <w:r w:rsidR="00E97B59">
        <w:rPr>
          <w:lang w:val="el-GR"/>
        </w:rPr>
        <w:t xml:space="preserve"> Επίσης το σύστημα είναι να θέση να προτείνει στον χρήστη κάποια ταινία την οποία δεν έχει παρακολουθήσει ακόμα που να ταιριάζει στο είδος ταινιών που προτιμάει ο χρήστης.</w:t>
      </w:r>
    </w:p>
    <w:p w14:paraId="1D853CA0" w14:textId="77777777" w:rsidR="00E97B59" w:rsidRDefault="00E97B59" w:rsidP="00E97B59">
      <w:pPr>
        <w:rPr>
          <w:lang w:val="el-GR"/>
        </w:rPr>
      </w:pPr>
      <w:r>
        <w:rPr>
          <w:lang w:val="el-GR"/>
        </w:rPr>
        <w:t>Ο τρόπος με τον οποίο το σύστημα προτείνει στον χρήστη ταινίες, βασίζεται με δεδομένα που αφορά τον κάθε ένα χρήστη ξεχωριστά ώστε είναι όσο πιο εξειδικευμένο γίνεται στον κάθε έναν χρήστη ξεχωριστά. Για να το πετύχει αυτό το σύστημα βασίζετε στα εξής κριτήρια</w:t>
      </w:r>
      <w:r w:rsidRPr="00E97B59">
        <w:rPr>
          <w:lang w:val="el-GR"/>
        </w:rPr>
        <w:t>:</w:t>
      </w:r>
    </w:p>
    <w:p w14:paraId="1B738B49" w14:textId="77777777" w:rsidR="00E97B59" w:rsidRDefault="00E97B59" w:rsidP="00E97B59">
      <w:pPr>
        <w:pStyle w:val="ListNumber"/>
        <w:rPr>
          <w:lang w:val="el-GR"/>
        </w:rPr>
      </w:pPr>
      <w:r>
        <w:rPr>
          <w:lang w:val="el-GR"/>
        </w:rPr>
        <w:t>Η</w:t>
      </w:r>
      <w:r w:rsidRPr="00E97B59">
        <w:rPr>
          <w:lang w:val="el-GR"/>
        </w:rPr>
        <w:t xml:space="preserve"> </w:t>
      </w:r>
      <w:r>
        <w:rPr>
          <w:lang w:val="el-GR"/>
        </w:rPr>
        <w:t>προτίμηση κατηγορίες/είδους ταινίας που επέλεξε ο χρήστης κατά την είσοδό του για πρώτη φορά στο σύστημα (εικόνα 3)</w:t>
      </w:r>
      <w:r w:rsidR="00DC5A52">
        <w:rPr>
          <w:lang w:val="el-GR"/>
        </w:rPr>
        <w:t xml:space="preserve"> με συντελεστή 9.</w:t>
      </w:r>
    </w:p>
    <w:p w14:paraId="3AB33C19" w14:textId="77777777" w:rsidR="00E97B59" w:rsidRDefault="00E97B59" w:rsidP="00E97B59">
      <w:pPr>
        <w:pStyle w:val="ListNumber"/>
        <w:rPr>
          <w:lang w:val="el-GR"/>
        </w:rPr>
      </w:pPr>
      <w:r>
        <w:rPr>
          <w:lang w:val="el-GR"/>
        </w:rPr>
        <w:t>Ποιες ταινίες έχει δηλώσει ο χρήστης ότι έχει παρακολουθήσει</w:t>
      </w:r>
      <w:r w:rsidR="00DC5A52">
        <w:rPr>
          <w:lang w:val="el-GR"/>
        </w:rPr>
        <w:t xml:space="preserve"> με συντελεστή 9.</w:t>
      </w:r>
    </w:p>
    <w:p w14:paraId="091556FD" w14:textId="77777777" w:rsidR="00DC5A52" w:rsidRPr="00DC5A52" w:rsidRDefault="00E97B59" w:rsidP="00DC5A52">
      <w:pPr>
        <w:pStyle w:val="ListNumber"/>
        <w:rPr>
          <w:lang w:val="el-GR"/>
        </w:rPr>
      </w:pPr>
      <w:r>
        <w:rPr>
          <w:lang w:val="el-GR"/>
        </w:rPr>
        <w:t xml:space="preserve">Σε ποιες ταινίες έχει </w:t>
      </w:r>
      <w:r w:rsidR="00DC5A52">
        <w:rPr>
          <w:lang w:val="el-GR"/>
        </w:rPr>
        <w:t>δει  ο χρήστης «περισσότερες πληροφορίες» με συντελεστή 2.</w:t>
      </w:r>
    </w:p>
    <w:p w14:paraId="12B6DB77" w14:textId="77777777" w:rsidR="00DC5A52" w:rsidRDefault="00DC5A52" w:rsidP="00DC5A52">
      <w:pPr>
        <w:pStyle w:val="ListNumber"/>
        <w:numPr>
          <w:ilvl w:val="0"/>
          <w:numId w:val="0"/>
        </w:numPr>
        <w:rPr>
          <w:lang w:val="el-GR"/>
        </w:rPr>
      </w:pPr>
      <w:r>
        <w:rPr>
          <w:lang w:val="el-GR"/>
        </w:rPr>
        <w:t xml:space="preserve">και οι συντελεστές που έχουν οριστεί σε κάθε ένα κριτήριο αφορά το πόσο σημαντικό είναι το κριτήριο στην εύρεση της προτεινομένης ταινίας. Επομένως έχουμε ορίσει ότι τα ποιο σημαντικά κριτήρια στην εύρεση προτεινόμενης ταινίας είναι το είδος ταινία που έχει δηλώσει ο χρήστης ότι του αρέσει και φυσικά τις ταινίες που έχει δει και λιγότερο σημαντικό κριτήριο είναι σε ποιες ταινίες </w:t>
      </w:r>
      <w:r w:rsidR="00037736">
        <w:rPr>
          <w:lang w:val="el-GR"/>
        </w:rPr>
        <w:t>έχει δει ο χρήστης τις «περισσότερες πληροφορίες». Οι συντελεστές αυτοί δεν είναι τυχαίοι καθώς έχουμε ορίσει ότι το μέγιστος συντελεστής κάθε ταινίας είναι 20.</w:t>
      </w:r>
    </w:p>
    <w:p w14:paraId="0C0E1683" w14:textId="77777777" w:rsidR="00037736" w:rsidRPr="00037736" w:rsidRDefault="00037736" w:rsidP="00037736">
      <w:pPr>
        <w:rPr>
          <w:lang w:val="el-GR"/>
        </w:rPr>
      </w:pPr>
      <w:r>
        <w:rPr>
          <w:lang w:val="el-GR"/>
        </w:rPr>
        <w:t>Στην συνέχεια υπάρχουν μερικές εικόνες από τις βασικές λειτουργικότητες που παρέχει η ιστοσελίδα στον χρήστη</w:t>
      </w:r>
      <w:r w:rsidRPr="00037736">
        <w:rPr>
          <w:lang w:val="el-GR"/>
        </w:rPr>
        <w:t>.</w:t>
      </w:r>
    </w:p>
    <w:p w14:paraId="13824E7F" w14:textId="77777777" w:rsidR="00037736" w:rsidRDefault="00037736" w:rsidP="00037736">
      <w:pPr>
        <w:rPr>
          <w:lang w:val="el-GR"/>
        </w:rPr>
      </w:pPr>
    </w:p>
    <w:p w14:paraId="090A2CBD" w14:textId="77777777" w:rsidR="00037736" w:rsidRDefault="00DF3826" w:rsidP="00BF1F80">
      <w:pPr>
        <w:ind w:firstLine="0"/>
        <w:rPr>
          <w:lang w:val="el-GR"/>
        </w:rPr>
      </w:pPr>
      <w:r>
        <w:rPr>
          <w:noProof/>
        </w:rPr>
        <w:lastRenderedPageBreak/>
        <mc:AlternateContent>
          <mc:Choice Requires="wps">
            <w:drawing>
              <wp:anchor distT="0" distB="0" distL="114300" distR="114300" simplePos="0" relativeHeight="251673600" behindDoc="0" locked="0" layoutInCell="1" allowOverlap="1" wp14:anchorId="60BEAC08" wp14:editId="0DDAA0BA">
                <wp:simplePos x="0" y="0"/>
                <wp:positionH relativeFrom="column">
                  <wp:posOffset>0</wp:posOffset>
                </wp:positionH>
                <wp:positionV relativeFrom="paragraph">
                  <wp:posOffset>4973955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22AD10" w14:textId="77777777" w:rsidR="00B864A3" w:rsidRPr="00DF3826" w:rsidRDefault="00B864A3" w:rsidP="00DF3826">
                            <w:pPr>
                              <w:pStyle w:val="Caption"/>
                              <w:jc w:val="center"/>
                              <w:rPr>
                                <w:noProof/>
                                <w:sz w:val="24"/>
                                <w:szCs w:val="24"/>
                                <w:lang w:val="el-GR"/>
                              </w:rPr>
                            </w:pPr>
                            <w:bookmarkStart w:id="9" w:name="_Toc54136100"/>
                            <w:r>
                              <w:t>Figure</w:t>
                            </w:r>
                            <w:r w:rsidRPr="00DF3826">
                              <w:rPr>
                                <w:lang w:val="el-GR"/>
                              </w:rPr>
                              <w:t xml:space="preserve"> </w:t>
                            </w:r>
                            <w:r>
                              <w:fldChar w:fldCharType="begin"/>
                            </w:r>
                            <w:r w:rsidRPr="00DF3826">
                              <w:rPr>
                                <w:lang w:val="el-GR"/>
                              </w:rPr>
                              <w:instrText xml:space="preserve"> </w:instrText>
                            </w:r>
                            <w:r>
                              <w:instrText>SEQ</w:instrText>
                            </w:r>
                            <w:r w:rsidRPr="00DF3826">
                              <w:rPr>
                                <w:lang w:val="el-GR"/>
                              </w:rPr>
                              <w:instrText xml:space="preserve"> </w:instrText>
                            </w:r>
                            <w:r>
                              <w:instrText>Figure</w:instrText>
                            </w:r>
                            <w:r w:rsidRPr="00DF3826">
                              <w:rPr>
                                <w:lang w:val="el-GR"/>
                              </w:rPr>
                              <w:instrText xml:space="preserve"> \* </w:instrText>
                            </w:r>
                            <w:r>
                              <w:instrText>ARABIC</w:instrText>
                            </w:r>
                            <w:r w:rsidRPr="00DF3826">
                              <w:rPr>
                                <w:lang w:val="el-GR"/>
                              </w:rPr>
                              <w:instrText xml:space="preserve"> </w:instrText>
                            </w:r>
                            <w:r>
                              <w:fldChar w:fldCharType="separate"/>
                            </w:r>
                            <w:r w:rsidR="00A70DB2" w:rsidRPr="00D365D1">
                              <w:rPr>
                                <w:noProof/>
                                <w:lang w:val="el-GR"/>
                              </w:rPr>
                              <w:t>5</w:t>
                            </w:r>
                            <w:r>
                              <w:fldChar w:fldCharType="end"/>
                            </w:r>
                            <w:r w:rsidRPr="00DF3826">
                              <w:rPr>
                                <w:lang w:val="el-GR"/>
                              </w:rPr>
                              <w:t xml:space="preserve">: </w:t>
                            </w:r>
                            <w:r>
                              <w:rPr>
                                <w:lang w:val="el-GR"/>
                              </w:rPr>
                              <w:t xml:space="preserve">Λίστα ταινιών του </w:t>
                            </w:r>
                            <w:r>
                              <w:t>video</w:t>
                            </w:r>
                            <w:r w:rsidRPr="00DF3826">
                              <w:rPr>
                                <w:lang w:val="el-GR"/>
                              </w:rPr>
                              <w:t xml:space="preserve"> </w:t>
                            </w:r>
                            <w:r>
                              <w:t>club</w:t>
                            </w:r>
                            <w:r w:rsidRPr="00DF3826">
                              <w:rPr>
                                <w:lang w:val="el-GR"/>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3FDC" id="Text Box 12" o:spid="_x0000_s1030" type="#_x0000_t202" style="position:absolute;margin-left:0;margin-top:391.6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K6g+qDeAAAACAEAAA8AAABkcnMvZG93&#10;bnJldi54bWxMj8FOwzAQRO9I/IO1SFwQdSBRKCFOVVVwgEtF6IWbG2/jQLyOYqcNf8/CBY47M5p9&#10;U65m14sjjqHzpOBmkYBAarzpqFWwe3u6XoIIUZPRvSdU8IUBVtX5WakL40/0isc6toJLKBRagY1x&#10;KKQMjUWnw8IPSOwd/Oh05HNspRn1ictdL2+TJJdOd8QfrB5wY7H5rCenYJu9b+3VdHh8WWfp+Lyb&#10;NvlHWyt1eTGvH0BEnONfGH7wGR0qZtr7iUwQvQIeEhXcLdMUBNv3ac7K/lfJQFal/D+g+gYAAP//&#10;AwBQSwECLQAUAAYACAAAACEAtoM4kv4AAADhAQAAEwAAAAAAAAAAAAAAAAAAAAAAW0NvbnRlbnRf&#10;VHlwZXNdLnhtbFBLAQItABQABgAIAAAAIQA4/SH/1gAAAJQBAAALAAAAAAAAAAAAAAAAAC8BAABf&#10;cmVscy8ucmVsc1BLAQItABQABgAIAAAAIQDCqfClLgIAAGYEAAAOAAAAAAAAAAAAAAAAAC4CAABk&#10;cnMvZTJvRG9jLnhtbFBLAQItABQABgAIAAAAIQCuoPqg3gAAAAgBAAAPAAAAAAAAAAAAAAAAAIgE&#10;AABkcnMvZG93bnJldi54bWxQSwUGAAAAAAQABADzAAAAkwUAAAAA&#10;" stroked="f">
                <v:textbox style="mso-fit-shape-to-text:t" inset="0,0,0,0">
                  <w:txbxContent>
                    <w:p w:rsidR="00B864A3" w:rsidRPr="00DF3826" w:rsidRDefault="00B864A3" w:rsidP="00DF3826">
                      <w:pPr>
                        <w:pStyle w:val="Caption"/>
                        <w:jc w:val="center"/>
                        <w:rPr>
                          <w:noProof/>
                          <w:sz w:val="24"/>
                          <w:szCs w:val="24"/>
                          <w:lang w:val="el-GR"/>
                        </w:rPr>
                      </w:pPr>
                      <w:bookmarkStart w:id="15" w:name="_Toc54136100"/>
                      <w:r>
                        <w:t>Figure</w:t>
                      </w:r>
                      <w:r w:rsidRPr="00DF3826">
                        <w:rPr>
                          <w:lang w:val="el-GR"/>
                        </w:rPr>
                        <w:t xml:space="preserve"> </w:t>
                      </w:r>
                      <w:r>
                        <w:fldChar w:fldCharType="begin"/>
                      </w:r>
                      <w:r w:rsidRPr="00DF3826">
                        <w:rPr>
                          <w:lang w:val="el-GR"/>
                        </w:rPr>
                        <w:instrText xml:space="preserve"> </w:instrText>
                      </w:r>
                      <w:r>
                        <w:instrText>SEQ</w:instrText>
                      </w:r>
                      <w:r w:rsidRPr="00DF3826">
                        <w:rPr>
                          <w:lang w:val="el-GR"/>
                        </w:rPr>
                        <w:instrText xml:space="preserve"> </w:instrText>
                      </w:r>
                      <w:r>
                        <w:instrText>Figure</w:instrText>
                      </w:r>
                      <w:r w:rsidRPr="00DF3826">
                        <w:rPr>
                          <w:lang w:val="el-GR"/>
                        </w:rPr>
                        <w:instrText xml:space="preserve"> \* </w:instrText>
                      </w:r>
                      <w:r>
                        <w:instrText>ARABIC</w:instrText>
                      </w:r>
                      <w:r w:rsidRPr="00DF3826">
                        <w:rPr>
                          <w:lang w:val="el-GR"/>
                        </w:rPr>
                        <w:instrText xml:space="preserve"> </w:instrText>
                      </w:r>
                      <w:r>
                        <w:fldChar w:fldCharType="separate"/>
                      </w:r>
                      <w:r w:rsidR="00A70DB2" w:rsidRPr="00D365D1">
                        <w:rPr>
                          <w:noProof/>
                          <w:lang w:val="el-GR"/>
                        </w:rPr>
                        <w:t>5</w:t>
                      </w:r>
                      <w:r>
                        <w:fldChar w:fldCharType="end"/>
                      </w:r>
                      <w:r w:rsidRPr="00DF3826">
                        <w:rPr>
                          <w:lang w:val="el-GR"/>
                        </w:rPr>
                        <w:t xml:space="preserve">: </w:t>
                      </w:r>
                      <w:r>
                        <w:rPr>
                          <w:lang w:val="el-GR"/>
                        </w:rPr>
                        <w:t xml:space="preserve">Λίστα ταινιών του </w:t>
                      </w:r>
                      <w:r>
                        <w:t>video</w:t>
                      </w:r>
                      <w:r w:rsidRPr="00DF3826">
                        <w:rPr>
                          <w:lang w:val="el-GR"/>
                        </w:rPr>
                        <w:t xml:space="preserve"> </w:t>
                      </w:r>
                      <w:r>
                        <w:t>club</w:t>
                      </w:r>
                      <w:r w:rsidRPr="00DF3826">
                        <w:rPr>
                          <w:lang w:val="el-GR"/>
                        </w:rPr>
                        <w:t>.</w:t>
                      </w:r>
                      <w:bookmarkEnd w:id="15"/>
                    </w:p>
                  </w:txbxContent>
                </v:textbox>
                <w10:wrap type="topAndBottom"/>
              </v:shape>
            </w:pict>
          </mc:Fallback>
        </mc:AlternateContent>
      </w:r>
      <w:r w:rsidR="00037736">
        <w:rPr>
          <w:noProof/>
          <w:lang w:eastAsia="en-US"/>
        </w:rPr>
        <w:drawing>
          <wp:anchor distT="0" distB="0" distL="114300" distR="114300" simplePos="0" relativeHeight="251674624" behindDoc="0" locked="0" layoutInCell="1" allowOverlap="1" wp14:anchorId="1754AFAD" wp14:editId="26E44ADA">
            <wp:simplePos x="0" y="0"/>
            <wp:positionH relativeFrom="margin">
              <wp:align>center</wp:align>
            </wp:positionH>
            <wp:positionV relativeFrom="paragraph">
              <wp:posOffset>0</wp:posOffset>
            </wp:positionV>
            <wp:extent cx="5943600" cy="49168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4-Movies-Lis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6805"/>
                    </a:xfrm>
                    <a:prstGeom prst="rect">
                      <a:avLst/>
                    </a:prstGeom>
                  </pic:spPr>
                </pic:pic>
              </a:graphicData>
            </a:graphic>
          </wp:anchor>
        </w:drawing>
      </w:r>
      <w:r w:rsidR="00EA77F4">
        <w:rPr>
          <w:lang w:val="el-GR"/>
        </w:rPr>
        <w:t xml:space="preserve"> </w:t>
      </w:r>
    </w:p>
    <w:p w14:paraId="666316E4" w14:textId="77777777" w:rsidR="00EA77F4" w:rsidRPr="005945E0" w:rsidRDefault="00EA77F4" w:rsidP="00BF1F80">
      <w:pPr>
        <w:ind w:firstLine="0"/>
        <w:rPr>
          <w:lang w:val="el-GR"/>
        </w:rPr>
      </w:pPr>
    </w:p>
    <w:p w14:paraId="02720691" w14:textId="77777777" w:rsidR="003F38C7" w:rsidRPr="009D1185" w:rsidRDefault="00DF3826" w:rsidP="009D1185">
      <w:pPr>
        <w:keepNext/>
        <w:ind w:firstLine="0"/>
      </w:pPr>
      <w:r>
        <w:rPr>
          <w:noProof/>
          <w:lang w:eastAsia="en-US"/>
        </w:rPr>
        <w:lastRenderedPageBreak/>
        <w:drawing>
          <wp:inline distT="0" distB="0" distL="0" distR="0" wp14:anchorId="1F186038" wp14:editId="053001B7">
            <wp:extent cx="5943600" cy="6092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5-Movies-List-Part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92825"/>
                    </a:xfrm>
                    <a:prstGeom prst="rect">
                      <a:avLst/>
                    </a:prstGeom>
                  </pic:spPr>
                </pic:pic>
              </a:graphicData>
            </a:graphic>
          </wp:inline>
        </w:drawing>
      </w:r>
    </w:p>
    <w:p w14:paraId="6B72A511" w14:textId="77777777" w:rsidR="00512C31" w:rsidRDefault="003F38C7" w:rsidP="003F38C7">
      <w:pPr>
        <w:pStyle w:val="Caption"/>
        <w:jc w:val="center"/>
        <w:rPr>
          <w:lang w:val="el-GR"/>
        </w:rPr>
      </w:pPr>
      <w:bookmarkStart w:id="10" w:name="_Toc54136101"/>
      <w:r>
        <w:t>Figure</w:t>
      </w:r>
      <w:r w:rsidRPr="00F762FA">
        <w:rPr>
          <w:lang w:val="el-GR"/>
        </w:rPr>
        <w:t xml:space="preserve"> </w:t>
      </w:r>
      <w:r>
        <w:fldChar w:fldCharType="begin"/>
      </w:r>
      <w:r w:rsidRPr="00F762FA">
        <w:rPr>
          <w:lang w:val="el-GR"/>
        </w:rPr>
        <w:instrText xml:space="preserve"> </w:instrText>
      </w:r>
      <w:r>
        <w:instrText>SEQ</w:instrText>
      </w:r>
      <w:r w:rsidRPr="00F762FA">
        <w:rPr>
          <w:lang w:val="el-GR"/>
        </w:rPr>
        <w:instrText xml:space="preserve"> </w:instrText>
      </w:r>
      <w:r>
        <w:instrText>Figure</w:instrText>
      </w:r>
      <w:r w:rsidRPr="00F762FA">
        <w:rPr>
          <w:lang w:val="el-GR"/>
        </w:rPr>
        <w:instrText xml:space="preserve"> \* </w:instrText>
      </w:r>
      <w:r>
        <w:instrText>ARABIC</w:instrText>
      </w:r>
      <w:r w:rsidRPr="00F762FA">
        <w:rPr>
          <w:lang w:val="el-GR"/>
        </w:rPr>
        <w:instrText xml:space="preserve"> </w:instrText>
      </w:r>
      <w:r>
        <w:fldChar w:fldCharType="separate"/>
      </w:r>
      <w:r w:rsidR="00A70DB2" w:rsidRPr="005E2B30">
        <w:rPr>
          <w:noProof/>
          <w:lang w:val="el-GR"/>
        </w:rPr>
        <w:t>6</w:t>
      </w:r>
      <w:r>
        <w:fldChar w:fldCharType="end"/>
      </w:r>
      <w:r w:rsidR="00F762FA" w:rsidRPr="00F762FA">
        <w:rPr>
          <w:lang w:val="el-GR"/>
        </w:rPr>
        <w:t>:</w:t>
      </w:r>
      <w:r w:rsidR="00F762FA">
        <w:rPr>
          <w:lang w:val="el-GR"/>
        </w:rPr>
        <w:t xml:space="preserve"> Προτεινόμενη</w:t>
      </w:r>
      <w:r>
        <w:rPr>
          <w:lang w:val="el-GR"/>
        </w:rPr>
        <w:t xml:space="preserve"> ταινία.</w:t>
      </w:r>
      <w:bookmarkEnd w:id="10"/>
    </w:p>
    <w:p w14:paraId="28336674" w14:textId="77777777" w:rsidR="007C7679" w:rsidRDefault="007C7679" w:rsidP="00D85100">
      <w:pPr>
        <w:ind w:firstLine="0"/>
        <w:rPr>
          <w:lang w:val="el-GR"/>
        </w:rPr>
      </w:pPr>
    </w:p>
    <w:p w14:paraId="56EE427C" w14:textId="77777777" w:rsidR="00037736" w:rsidRPr="005E2B30" w:rsidRDefault="002031EE" w:rsidP="00A25D4A">
      <w:pPr>
        <w:ind w:firstLine="0"/>
        <w:rPr>
          <w:lang w:val="el-GR"/>
        </w:rPr>
      </w:pPr>
      <w:r>
        <w:rPr>
          <w:lang w:val="el-GR"/>
        </w:rPr>
        <w:t>Σ</w:t>
      </w:r>
      <w:r w:rsidR="007C7679">
        <w:rPr>
          <w:lang w:val="el-GR"/>
        </w:rPr>
        <w:t>τις</w:t>
      </w:r>
      <w:r>
        <w:rPr>
          <w:lang w:val="el-GR"/>
        </w:rPr>
        <w:t xml:space="preserve"> παραπάνω εικ</w:t>
      </w:r>
      <w:r w:rsidR="007C7679">
        <w:rPr>
          <w:lang w:val="el-GR"/>
        </w:rPr>
        <w:t>όνες</w:t>
      </w:r>
      <w:r>
        <w:rPr>
          <w:lang w:val="el-GR"/>
        </w:rPr>
        <w:t xml:space="preserve"> απεικον</w:t>
      </w:r>
      <w:r w:rsidR="007C7679">
        <w:rPr>
          <w:lang w:val="el-GR"/>
        </w:rPr>
        <w:t>ίζονται</w:t>
      </w:r>
      <w:r>
        <w:rPr>
          <w:lang w:val="el-GR"/>
        </w:rPr>
        <w:t xml:space="preserve"> η λίστα ταινιών του </w:t>
      </w:r>
      <w:r>
        <w:t>video</w:t>
      </w:r>
      <w:r w:rsidRPr="005945E0">
        <w:rPr>
          <w:lang w:val="el-GR"/>
        </w:rPr>
        <w:t xml:space="preserve"> </w:t>
      </w:r>
      <w:r>
        <w:t>club</w:t>
      </w:r>
      <w:r w:rsidR="007C7679">
        <w:rPr>
          <w:lang w:val="el-GR"/>
        </w:rPr>
        <w:t xml:space="preserve"> καθώς και η προτεινόμενη ταινία προς τον εκάστοτε χρήστη</w:t>
      </w:r>
      <w:r>
        <w:rPr>
          <w:lang w:val="el-GR"/>
        </w:rPr>
        <w:t>. Ο χρήστης έχει την δυνατότητα να κάνει αναζήτηση μια ταινίες καθώς και να δει κάποιες βασικές πληροφορίες σχετικά με την κάθε ταινία όπως το είδος την ταινίας, τον σκηνοθέτη την βαθμολογία καθώς και το έτος παραγωγής της.</w:t>
      </w:r>
      <w:r w:rsidR="00101431">
        <w:rPr>
          <w:lang w:val="el-GR"/>
        </w:rPr>
        <w:t xml:space="preserve"> Κάνοντας κλικ </w:t>
      </w:r>
      <w:r w:rsidR="00101431">
        <w:rPr>
          <w:lang w:val="el-GR"/>
        </w:rPr>
        <w:lastRenderedPageBreak/>
        <w:t>στο κουμπί «</w:t>
      </w:r>
      <w:r w:rsidR="00101431">
        <w:t>Details</w:t>
      </w:r>
      <w:r w:rsidR="00101431">
        <w:rPr>
          <w:lang w:val="el-GR"/>
        </w:rPr>
        <w:t>»</w:t>
      </w:r>
      <w:r w:rsidR="00101431" w:rsidRPr="00101431">
        <w:rPr>
          <w:lang w:val="el-GR"/>
        </w:rPr>
        <w:t>, εμφαν</w:t>
      </w:r>
      <w:r w:rsidR="00101431">
        <w:rPr>
          <w:lang w:val="el-GR"/>
        </w:rPr>
        <w:t>ίζεται ένα νέο παράθυρο που έχει περισσότερες πληροφορίες σχετικά με την ταινία.</w:t>
      </w:r>
    </w:p>
    <w:p w14:paraId="0D7980CB" w14:textId="77777777" w:rsidR="00101431" w:rsidRPr="005E2B30" w:rsidRDefault="00514EB7" w:rsidP="00A25D4A">
      <w:pPr>
        <w:ind w:firstLine="0"/>
        <w:rPr>
          <w:lang w:val="el-GR"/>
        </w:rPr>
      </w:pPr>
      <w:r>
        <w:rPr>
          <w:noProof/>
        </w:rPr>
        <mc:AlternateContent>
          <mc:Choice Requires="wps">
            <w:drawing>
              <wp:anchor distT="0" distB="0" distL="114300" distR="114300" simplePos="0" relativeHeight="251677696" behindDoc="0" locked="0" layoutInCell="1" allowOverlap="1" wp14:anchorId="1DBE73E4" wp14:editId="2E70C453">
                <wp:simplePos x="0" y="0"/>
                <wp:positionH relativeFrom="column">
                  <wp:posOffset>0</wp:posOffset>
                </wp:positionH>
                <wp:positionV relativeFrom="paragraph">
                  <wp:posOffset>4055110</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62055D" w14:textId="77777777" w:rsidR="00B864A3" w:rsidRPr="00C11FCE" w:rsidRDefault="00B864A3" w:rsidP="00514EB7">
                            <w:pPr>
                              <w:pStyle w:val="Caption"/>
                              <w:jc w:val="center"/>
                              <w:rPr>
                                <w:noProof/>
                                <w:sz w:val="24"/>
                                <w:szCs w:val="24"/>
                                <w:lang w:val="el-GR"/>
                              </w:rPr>
                            </w:pPr>
                            <w:bookmarkStart w:id="11" w:name="_Toc54136102"/>
                            <w:r>
                              <w:t>Figure</w:t>
                            </w:r>
                            <w:r w:rsidRPr="00C11FCE">
                              <w:rPr>
                                <w:lang w:val="el-GR"/>
                              </w:rPr>
                              <w:t xml:space="preserve"> </w:t>
                            </w:r>
                            <w:r>
                              <w:fldChar w:fldCharType="begin"/>
                            </w:r>
                            <w:r w:rsidRPr="00C11FCE">
                              <w:rPr>
                                <w:lang w:val="el-GR"/>
                              </w:rPr>
                              <w:instrText xml:space="preserve"> </w:instrText>
                            </w:r>
                            <w:r>
                              <w:instrText>SEQ</w:instrText>
                            </w:r>
                            <w:r w:rsidRPr="00C11FCE">
                              <w:rPr>
                                <w:lang w:val="el-GR"/>
                              </w:rPr>
                              <w:instrText xml:space="preserve"> </w:instrText>
                            </w:r>
                            <w:r>
                              <w:instrText>Figure</w:instrText>
                            </w:r>
                            <w:r w:rsidRPr="00C11FCE">
                              <w:rPr>
                                <w:lang w:val="el-GR"/>
                              </w:rPr>
                              <w:instrText xml:space="preserve"> \* </w:instrText>
                            </w:r>
                            <w:r>
                              <w:instrText>ARABIC</w:instrText>
                            </w:r>
                            <w:r w:rsidRPr="00C11FCE">
                              <w:rPr>
                                <w:lang w:val="el-GR"/>
                              </w:rPr>
                              <w:instrText xml:space="preserve"> </w:instrText>
                            </w:r>
                            <w:r>
                              <w:fldChar w:fldCharType="separate"/>
                            </w:r>
                            <w:r w:rsidR="00A70DB2" w:rsidRPr="00D365D1">
                              <w:rPr>
                                <w:noProof/>
                                <w:lang w:val="el-GR"/>
                              </w:rPr>
                              <w:t>7</w:t>
                            </w:r>
                            <w:r>
                              <w:fldChar w:fldCharType="end"/>
                            </w:r>
                            <w:r w:rsidRPr="00C11FCE">
                              <w:rPr>
                                <w:lang w:val="el-GR"/>
                              </w:rPr>
                              <w:t xml:space="preserve">: </w:t>
                            </w:r>
                            <w:r>
                              <w:rPr>
                                <w:lang w:val="el-GR"/>
                              </w:rPr>
                              <w:t>Παράθυρο με τις περισσότερες πληροφορίες.</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4AAC4" id="Text Box 15" o:spid="_x0000_s1031" type="#_x0000_t202" style="position:absolute;margin-left:0;margin-top:319.3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NXLw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4YN9RcQJ0R33zeCvXNe57ED48C4duASRMQHjCUmpqc05ni7OK3I+/+WM+&#10;RESUsxbdl3P//SCc4kx/NZA3tupguMHYDYY5NCsC0glmy8pk4oALejBLR80LBmMZb0FIGIm7ch4G&#10;cxX6GcBgSbVcpiQ0pBXhwWysjKUHXrfdi3D2rEqAmI809KWYvRGnz03y2OUhgOmkXOS1Z/FMN5o5&#10;yXMevDgtv+5T1uvvYfETAAD//wMAUEsDBBQABgAIAAAAIQBMMDQJ3gAAAAgBAAAPAAAAZHJzL2Rv&#10;d25yZXYueG1sTI/BTsMwEETvSPyDtUhcEHUglWlDnKqq4ACXitBLb268jQPxOrKdNvw9hgscd2Y0&#10;+6ZcTbZnJ/ShcyThbpYBQ2qc7qiVsHt/vl0AC1GRVr0jlPCFAVbV5UWpCu3O9IanOrYslVAolAQT&#10;41BwHhqDVoWZG5CSd3TeqphO33Lt1TmV257fZ5ngVnWUPhg14MZg81mPVsJ2vt+am/H49Lqe5/5l&#10;N27ER1tLeX01rR+BRZziXxh+8BM6VInp4EbSgfUS0pAoQeQLASzZy1wk5fCrPACvSv5/QPUNAAD/&#10;/wMAUEsBAi0AFAAGAAgAAAAhALaDOJL+AAAA4QEAABMAAAAAAAAAAAAAAAAAAAAAAFtDb250ZW50&#10;X1R5cGVzXS54bWxQSwECLQAUAAYACAAAACEAOP0h/9YAAACUAQAACwAAAAAAAAAAAAAAAAAvAQAA&#10;X3JlbHMvLnJlbHNQSwECLQAUAAYACAAAACEA85tzVy8CAABmBAAADgAAAAAAAAAAAAAAAAAuAgAA&#10;ZHJzL2Uyb0RvYy54bWxQSwECLQAUAAYACAAAACEATDA0Cd4AAAAIAQAADwAAAAAAAAAAAAAAAACJ&#10;BAAAZHJzL2Rvd25yZXYueG1sUEsFBgAAAAAEAAQA8wAAAJQFAAAAAA==&#10;" stroked="f">
                <v:textbox style="mso-fit-shape-to-text:t" inset="0,0,0,0">
                  <w:txbxContent>
                    <w:p w:rsidR="00B864A3" w:rsidRPr="00C11FCE" w:rsidRDefault="00B864A3" w:rsidP="00514EB7">
                      <w:pPr>
                        <w:pStyle w:val="Caption"/>
                        <w:jc w:val="center"/>
                        <w:rPr>
                          <w:noProof/>
                          <w:sz w:val="24"/>
                          <w:szCs w:val="24"/>
                          <w:lang w:val="el-GR"/>
                        </w:rPr>
                      </w:pPr>
                      <w:bookmarkStart w:id="18" w:name="_Toc54136102"/>
                      <w:r>
                        <w:t>Figure</w:t>
                      </w:r>
                      <w:r w:rsidRPr="00C11FCE">
                        <w:rPr>
                          <w:lang w:val="el-GR"/>
                        </w:rPr>
                        <w:t xml:space="preserve"> </w:t>
                      </w:r>
                      <w:r>
                        <w:fldChar w:fldCharType="begin"/>
                      </w:r>
                      <w:r w:rsidRPr="00C11FCE">
                        <w:rPr>
                          <w:lang w:val="el-GR"/>
                        </w:rPr>
                        <w:instrText xml:space="preserve"> </w:instrText>
                      </w:r>
                      <w:r>
                        <w:instrText>SEQ</w:instrText>
                      </w:r>
                      <w:r w:rsidRPr="00C11FCE">
                        <w:rPr>
                          <w:lang w:val="el-GR"/>
                        </w:rPr>
                        <w:instrText xml:space="preserve"> </w:instrText>
                      </w:r>
                      <w:r>
                        <w:instrText>Figure</w:instrText>
                      </w:r>
                      <w:r w:rsidRPr="00C11FCE">
                        <w:rPr>
                          <w:lang w:val="el-GR"/>
                        </w:rPr>
                        <w:instrText xml:space="preserve"> \* </w:instrText>
                      </w:r>
                      <w:r>
                        <w:instrText>ARABIC</w:instrText>
                      </w:r>
                      <w:r w:rsidRPr="00C11FCE">
                        <w:rPr>
                          <w:lang w:val="el-GR"/>
                        </w:rPr>
                        <w:instrText xml:space="preserve"> </w:instrText>
                      </w:r>
                      <w:r>
                        <w:fldChar w:fldCharType="separate"/>
                      </w:r>
                      <w:r w:rsidR="00A70DB2" w:rsidRPr="00D365D1">
                        <w:rPr>
                          <w:noProof/>
                          <w:lang w:val="el-GR"/>
                        </w:rPr>
                        <w:t>7</w:t>
                      </w:r>
                      <w:r>
                        <w:fldChar w:fldCharType="end"/>
                      </w:r>
                      <w:r w:rsidRPr="00C11FCE">
                        <w:rPr>
                          <w:lang w:val="el-GR"/>
                        </w:rPr>
                        <w:t xml:space="preserve">: </w:t>
                      </w:r>
                      <w:r>
                        <w:rPr>
                          <w:lang w:val="el-GR"/>
                        </w:rPr>
                        <w:t>Παράθυρο με τις περισσότερες πληροφορίες.</w:t>
                      </w:r>
                      <w:bookmarkEnd w:id="18"/>
                    </w:p>
                  </w:txbxContent>
                </v:textbox>
                <w10:wrap type="topAndBottom"/>
              </v:shape>
            </w:pict>
          </mc:Fallback>
        </mc:AlternateContent>
      </w:r>
      <w:r w:rsidR="0029244A">
        <w:rPr>
          <w:noProof/>
          <w:lang w:eastAsia="en-US"/>
        </w:rPr>
        <w:drawing>
          <wp:anchor distT="0" distB="0" distL="114300" distR="114300" simplePos="0" relativeHeight="251675648" behindDoc="0" locked="0" layoutInCell="1" allowOverlap="1" wp14:anchorId="37287D78" wp14:editId="27622BDA">
            <wp:simplePos x="0" y="0"/>
            <wp:positionH relativeFrom="margin">
              <wp:align>center</wp:align>
            </wp:positionH>
            <wp:positionV relativeFrom="paragraph">
              <wp:posOffset>3810</wp:posOffset>
            </wp:positionV>
            <wp:extent cx="5943600" cy="39941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6-More-Detail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anchor>
        </w:drawing>
      </w:r>
    </w:p>
    <w:p w14:paraId="094E94E3" w14:textId="77777777" w:rsidR="00101431" w:rsidRPr="00412D83" w:rsidRDefault="006908F9" w:rsidP="00A25D4A">
      <w:pPr>
        <w:ind w:firstLine="0"/>
        <w:rPr>
          <w:lang w:val="el-GR"/>
        </w:rPr>
      </w:pPr>
      <w:r>
        <w:rPr>
          <w:lang w:val="el-GR"/>
        </w:rPr>
        <w:t>Επίσης αν ο χρήστης επιθυμεί να δηλώσει πως έχει δει μια ταινία, τότε κάνοντας κλικ στο «ματάκι»</w:t>
      </w:r>
      <w:r w:rsidR="00412D83">
        <w:rPr>
          <w:lang w:val="el-GR"/>
        </w:rPr>
        <w:t xml:space="preserve"> </w:t>
      </w:r>
      <w:r>
        <w:rPr>
          <w:lang w:val="el-GR"/>
        </w:rPr>
        <w:t>της αντίστοιχης ταινίας, ενημερώνετε το σύστημα</w:t>
      </w:r>
      <w:r w:rsidR="00412D83">
        <w:rPr>
          <w:lang w:val="el-GR"/>
        </w:rPr>
        <w:t xml:space="preserve"> και αλλάζει το χρώμα του από κόκκινο σε πράσινο</w:t>
      </w:r>
      <w:r>
        <w:rPr>
          <w:lang w:val="el-GR"/>
        </w:rPr>
        <w:t>.</w:t>
      </w:r>
    </w:p>
    <w:p w14:paraId="26B2713A" w14:textId="77777777" w:rsidR="00037736" w:rsidRDefault="006908F9" w:rsidP="00A25D4A">
      <w:pPr>
        <w:ind w:firstLine="0"/>
        <w:rPr>
          <w:lang w:val="el-GR"/>
        </w:rPr>
      </w:pPr>
      <w:r>
        <w:rPr>
          <w:noProof/>
        </w:rPr>
        <mc:AlternateContent>
          <mc:Choice Requires="wps">
            <w:drawing>
              <wp:anchor distT="0" distB="0" distL="114300" distR="114300" simplePos="0" relativeHeight="251680768" behindDoc="0" locked="0" layoutInCell="1" allowOverlap="1" wp14:anchorId="7C391A11" wp14:editId="35A9F025">
                <wp:simplePos x="0" y="0"/>
                <wp:positionH relativeFrom="column">
                  <wp:posOffset>0</wp:posOffset>
                </wp:positionH>
                <wp:positionV relativeFrom="paragraph">
                  <wp:posOffset>795020</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ABBBB" w14:textId="77777777" w:rsidR="006908F9" w:rsidRPr="006908F9" w:rsidRDefault="006908F9" w:rsidP="006908F9">
                            <w:pPr>
                              <w:pStyle w:val="Caption"/>
                              <w:jc w:val="center"/>
                              <w:rPr>
                                <w:noProof/>
                                <w:sz w:val="24"/>
                                <w:szCs w:val="24"/>
                                <w:lang w:val="el-GR"/>
                              </w:rPr>
                            </w:pPr>
                            <w:bookmarkStart w:id="12" w:name="_Toc54136103"/>
                            <w:r>
                              <w:t>Figure</w:t>
                            </w:r>
                            <w:r w:rsidRPr="006908F9">
                              <w:rPr>
                                <w:lang w:val="el-GR"/>
                              </w:rPr>
                              <w:t xml:space="preserve"> </w:t>
                            </w:r>
                            <w:r>
                              <w:fldChar w:fldCharType="begin"/>
                            </w:r>
                            <w:r w:rsidRPr="006908F9">
                              <w:rPr>
                                <w:lang w:val="el-GR"/>
                              </w:rPr>
                              <w:instrText xml:space="preserve"> </w:instrText>
                            </w:r>
                            <w:r>
                              <w:instrText>SEQ</w:instrText>
                            </w:r>
                            <w:r w:rsidRPr="006908F9">
                              <w:rPr>
                                <w:lang w:val="el-GR"/>
                              </w:rPr>
                              <w:instrText xml:space="preserve"> </w:instrText>
                            </w:r>
                            <w:r>
                              <w:instrText>Figure</w:instrText>
                            </w:r>
                            <w:r w:rsidRPr="006908F9">
                              <w:rPr>
                                <w:lang w:val="el-GR"/>
                              </w:rPr>
                              <w:instrText xml:space="preserve"> \* </w:instrText>
                            </w:r>
                            <w:r>
                              <w:instrText>ARABIC</w:instrText>
                            </w:r>
                            <w:r w:rsidRPr="006908F9">
                              <w:rPr>
                                <w:lang w:val="el-GR"/>
                              </w:rPr>
                              <w:instrText xml:space="preserve"> </w:instrText>
                            </w:r>
                            <w:r>
                              <w:fldChar w:fldCharType="separate"/>
                            </w:r>
                            <w:r w:rsidR="00A70DB2" w:rsidRPr="00D365D1">
                              <w:rPr>
                                <w:noProof/>
                                <w:lang w:val="el-GR"/>
                              </w:rPr>
                              <w:t>8</w:t>
                            </w:r>
                            <w:r>
                              <w:fldChar w:fldCharType="end"/>
                            </w:r>
                            <w:r w:rsidRPr="006908F9">
                              <w:rPr>
                                <w:lang w:val="el-GR"/>
                              </w:rPr>
                              <w:t xml:space="preserve">: </w:t>
                            </w:r>
                            <w:r>
                              <w:rPr>
                                <w:lang w:val="el-GR"/>
                              </w:rPr>
                              <w:t>Παράδειγμα ταινίας που δεν έχει παρακολουθήσει ο χρήστης.</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FA8B7" id="Text Box 17" o:spid="_x0000_s1032" type="#_x0000_t202" style="position:absolute;margin-left:0;margin-top:62.6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5Hm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PnFnR&#10;kEY71QX2GTpGLuKndT6ntK2jxNCRn3JHvydnhN1V2MQvAWIUJ6bPF3ZjNUnOm0/vr+dTCkmKza9v&#10;Yo3s5ahDH74oaFg0Co4kXWJUnO596FPHlHiTB6PLjTYmbmJgbZCdBMnc1jqoofhvWcbGXAvxVF8w&#10;erKIr8cRrdDtu8THfMS4h/JM0BH65vFObjTddy98eBJI3UKQaALCIy2VgbbgMFic1YA//uaP+SQi&#10;RTlrqfsK7r8fBSrOzFdL8sZWHQ0cjf1o2GOzBkI6o9lyMpl0AIMZzQqheabBWMVbKCSspLsKHkZz&#10;HfoZoMGSarVKSdSQToR7u3Uylh553XXPAt2gSiAxH2DsS5G/EqfPTfK41TEQ00m5yGvP4kA3NXPS&#10;fhi8OC2/7lPWy+9h+RMAAP//AwBQSwMEFAAGAAgAAAAhAKPSsBfeAAAACAEAAA8AAABkcnMvZG93&#10;bnJldi54bWxMj8FOwzAQRO9I/IO1SFwQdUhKBCFOVVVwgEtF6IWbG2/jQLyOYqcNf8/CBY77ZjQ7&#10;U65m14sjjqHzpOBmkYBAarzpqFWwe3u6vgMRoiaje0+o4AsDrKrzs1IXxp/oFY91bAWHUCi0Ahvj&#10;UEgZGotOh4UfkFg7+NHpyOfYSjPqE4e7XqZJkkunO+IPVg+4sdh81pNTsF2+b+3VdHh8WS+z8Xk3&#10;bfKPtlbq8mJeP4CIOMc/M/zU5+pQcae9n8gE0SvgIZFpepuCYPk+y5nsf0kGsirl/wHVNwAAAP//&#10;AwBQSwECLQAUAAYACAAAACEAtoM4kv4AAADhAQAAEwAAAAAAAAAAAAAAAAAAAAAAW0NvbnRlbnRf&#10;VHlwZXNdLnhtbFBLAQItABQABgAIAAAAIQA4/SH/1gAAAJQBAAALAAAAAAAAAAAAAAAAAC8BAABf&#10;cmVscy8ucmVsc1BLAQItABQABgAIAAAAIQDmf5HmLgIAAGYEAAAOAAAAAAAAAAAAAAAAAC4CAABk&#10;cnMvZTJvRG9jLnhtbFBLAQItABQABgAIAAAAIQCj0rAX3gAAAAgBAAAPAAAAAAAAAAAAAAAAAIgE&#10;AABkcnMvZG93bnJldi54bWxQSwUGAAAAAAQABADzAAAAkwUAAAAA&#10;" stroked="f">
                <v:textbox style="mso-fit-shape-to-text:t" inset="0,0,0,0">
                  <w:txbxContent>
                    <w:p w:rsidR="006908F9" w:rsidRPr="006908F9" w:rsidRDefault="006908F9" w:rsidP="006908F9">
                      <w:pPr>
                        <w:pStyle w:val="Caption"/>
                        <w:jc w:val="center"/>
                        <w:rPr>
                          <w:noProof/>
                          <w:sz w:val="24"/>
                          <w:szCs w:val="24"/>
                          <w:lang w:val="el-GR"/>
                        </w:rPr>
                      </w:pPr>
                      <w:bookmarkStart w:id="20" w:name="_Toc54136103"/>
                      <w:r>
                        <w:t>Figure</w:t>
                      </w:r>
                      <w:r w:rsidRPr="006908F9">
                        <w:rPr>
                          <w:lang w:val="el-GR"/>
                        </w:rPr>
                        <w:t xml:space="preserve"> </w:t>
                      </w:r>
                      <w:r>
                        <w:fldChar w:fldCharType="begin"/>
                      </w:r>
                      <w:r w:rsidRPr="006908F9">
                        <w:rPr>
                          <w:lang w:val="el-GR"/>
                        </w:rPr>
                        <w:instrText xml:space="preserve"> </w:instrText>
                      </w:r>
                      <w:r>
                        <w:instrText>SEQ</w:instrText>
                      </w:r>
                      <w:r w:rsidRPr="006908F9">
                        <w:rPr>
                          <w:lang w:val="el-GR"/>
                        </w:rPr>
                        <w:instrText xml:space="preserve"> </w:instrText>
                      </w:r>
                      <w:r>
                        <w:instrText>Figure</w:instrText>
                      </w:r>
                      <w:r w:rsidRPr="006908F9">
                        <w:rPr>
                          <w:lang w:val="el-GR"/>
                        </w:rPr>
                        <w:instrText xml:space="preserve"> \* </w:instrText>
                      </w:r>
                      <w:r>
                        <w:instrText>ARABIC</w:instrText>
                      </w:r>
                      <w:r w:rsidRPr="006908F9">
                        <w:rPr>
                          <w:lang w:val="el-GR"/>
                        </w:rPr>
                        <w:instrText xml:space="preserve"> </w:instrText>
                      </w:r>
                      <w:r>
                        <w:fldChar w:fldCharType="separate"/>
                      </w:r>
                      <w:r w:rsidR="00A70DB2" w:rsidRPr="00D365D1">
                        <w:rPr>
                          <w:noProof/>
                          <w:lang w:val="el-GR"/>
                        </w:rPr>
                        <w:t>8</w:t>
                      </w:r>
                      <w:r>
                        <w:fldChar w:fldCharType="end"/>
                      </w:r>
                      <w:r w:rsidRPr="006908F9">
                        <w:rPr>
                          <w:lang w:val="el-GR"/>
                        </w:rPr>
                        <w:t xml:space="preserve">: </w:t>
                      </w:r>
                      <w:r>
                        <w:rPr>
                          <w:lang w:val="el-GR"/>
                        </w:rPr>
                        <w:t>Παράδειγμα ταινίας που δεν έχει παρακολουθήσει ο χρήστης.</w:t>
                      </w:r>
                      <w:bookmarkEnd w:id="20"/>
                    </w:p>
                  </w:txbxContent>
                </v:textbox>
                <w10:wrap type="topAndBottom"/>
              </v:shape>
            </w:pict>
          </mc:Fallback>
        </mc:AlternateContent>
      </w:r>
      <w:r>
        <w:rPr>
          <w:noProof/>
          <w:lang w:eastAsia="en-US"/>
        </w:rPr>
        <w:drawing>
          <wp:anchor distT="0" distB="0" distL="114300" distR="114300" simplePos="0" relativeHeight="251678720" behindDoc="0" locked="0" layoutInCell="1" allowOverlap="1" wp14:anchorId="536E798E" wp14:editId="503A2CAE">
            <wp:simplePos x="0" y="0"/>
            <wp:positionH relativeFrom="margin">
              <wp:align>center</wp:align>
            </wp:positionH>
            <wp:positionV relativeFrom="paragraph">
              <wp:posOffset>635</wp:posOffset>
            </wp:positionV>
            <wp:extent cx="5943600" cy="7372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7-Unseen-Movi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37235"/>
                    </a:xfrm>
                    <a:prstGeom prst="rect">
                      <a:avLst/>
                    </a:prstGeom>
                  </pic:spPr>
                </pic:pic>
              </a:graphicData>
            </a:graphic>
          </wp:anchor>
        </w:drawing>
      </w:r>
    </w:p>
    <w:p w14:paraId="26AE90B8" w14:textId="77777777" w:rsidR="00A25D4A" w:rsidRPr="005E2B30" w:rsidRDefault="004B2274" w:rsidP="008D08AF">
      <w:pPr>
        <w:ind w:firstLine="0"/>
        <w:rPr>
          <w:lang w:val="el-GR"/>
        </w:rPr>
      </w:pPr>
      <w:r>
        <w:rPr>
          <w:noProof/>
        </w:rPr>
        <w:lastRenderedPageBreak/>
        <mc:AlternateContent>
          <mc:Choice Requires="wps">
            <w:drawing>
              <wp:anchor distT="0" distB="0" distL="114300" distR="114300" simplePos="0" relativeHeight="251683840" behindDoc="0" locked="0" layoutInCell="1" allowOverlap="1" wp14:anchorId="62D0DEDC" wp14:editId="02027AFD">
                <wp:simplePos x="0" y="0"/>
                <wp:positionH relativeFrom="column">
                  <wp:posOffset>0</wp:posOffset>
                </wp:positionH>
                <wp:positionV relativeFrom="paragraph">
                  <wp:posOffset>768350</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EC03B6" w14:textId="77777777" w:rsidR="004B2274" w:rsidRPr="004B2274" w:rsidRDefault="004B2274" w:rsidP="004B2274">
                            <w:pPr>
                              <w:pStyle w:val="Caption"/>
                              <w:jc w:val="center"/>
                              <w:rPr>
                                <w:noProof/>
                                <w:sz w:val="24"/>
                                <w:szCs w:val="24"/>
                                <w:lang w:val="el-GR"/>
                              </w:rPr>
                            </w:pPr>
                            <w:bookmarkStart w:id="13" w:name="_Toc54136104"/>
                            <w:r>
                              <w:t>Figure</w:t>
                            </w:r>
                            <w:r w:rsidRPr="004B2274">
                              <w:rPr>
                                <w:lang w:val="el-GR"/>
                              </w:rPr>
                              <w:t xml:space="preserve"> </w:t>
                            </w:r>
                            <w:r>
                              <w:fldChar w:fldCharType="begin"/>
                            </w:r>
                            <w:r w:rsidRPr="004B2274">
                              <w:rPr>
                                <w:lang w:val="el-GR"/>
                              </w:rPr>
                              <w:instrText xml:space="preserve"> </w:instrText>
                            </w:r>
                            <w:r>
                              <w:instrText>SEQ</w:instrText>
                            </w:r>
                            <w:r w:rsidRPr="004B2274">
                              <w:rPr>
                                <w:lang w:val="el-GR"/>
                              </w:rPr>
                              <w:instrText xml:space="preserve"> </w:instrText>
                            </w:r>
                            <w:r>
                              <w:instrText>Figure</w:instrText>
                            </w:r>
                            <w:r w:rsidRPr="004B2274">
                              <w:rPr>
                                <w:lang w:val="el-GR"/>
                              </w:rPr>
                              <w:instrText xml:space="preserve"> \* </w:instrText>
                            </w:r>
                            <w:r>
                              <w:instrText>ARABIC</w:instrText>
                            </w:r>
                            <w:r w:rsidRPr="004B2274">
                              <w:rPr>
                                <w:lang w:val="el-GR"/>
                              </w:rPr>
                              <w:instrText xml:space="preserve"> </w:instrText>
                            </w:r>
                            <w:r>
                              <w:fldChar w:fldCharType="separate"/>
                            </w:r>
                            <w:r w:rsidR="00A70DB2" w:rsidRPr="00D365D1">
                              <w:rPr>
                                <w:noProof/>
                                <w:lang w:val="el-GR"/>
                              </w:rPr>
                              <w:t>9</w:t>
                            </w:r>
                            <w:r>
                              <w:fldChar w:fldCharType="end"/>
                            </w:r>
                            <w:r w:rsidRPr="004B2274">
                              <w:rPr>
                                <w:lang w:val="el-GR"/>
                              </w:rPr>
                              <w:t xml:space="preserve">: </w:t>
                            </w:r>
                            <w:r>
                              <w:rPr>
                                <w:lang w:val="el-GR"/>
                              </w:rPr>
                              <w:t>Παράδειγμα ταινίας που έχει παρακολουθήσει ο χρήστης.</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9FC36" id="Text Box 19" o:spid="_x0000_s1033" type="#_x0000_t202" style="position:absolute;margin-left:0;margin-top:60.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u3LwIAAGYEAAAOAAAAZHJzL2Uyb0RvYy54bWysVMFu2zAMvQ/YPwi6L07aNWu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rdcWZF&#10;TRrtVBvYZ2gZuYifxvkZpW0dJYaW/JQ7+D05I+y2xDp+CRCjODF9vrAbq0ly3tx9vJ6OKSQpNr2+&#10;iTWy16MOffiioGbRyDmSdIlRcdr40KUOKfEmD0YXa21M3MTAyiA7CZK5qXRQffHfsoyNuRbiqa5g&#10;9GQRX4cjWqHdt4mPTwPGPRRngo7QNY93cq3pvo3w4VkgdQtBogkIT7SUBpqcQ29xVgH++Js/5pOI&#10;FOWsoe7Luf9+FKg4M18tyRtbdTBwMPaDYY/1CgjphGbLyWTSAQxmMEuE+oUGYxlvoZCwku7KeRjM&#10;VehmgAZLquUyJVFDOhE2dutkLD3wumtfBLpelUBiPsLQl2L2RpwuN8njlsdATCflIq8diz3d1MxJ&#10;+37w4rT8uk9Zr7+HxU8AAAD//wMAUEsDBBQABgAIAAAAIQA/6sis3QAAAAgBAAAPAAAAZHJzL2Rv&#10;d25yZXYueG1sTE9BTsMwELwj8Qdrkbgg6qStIghxqqqCA71UhF64ufE2CcTryHba8HuWXuA2OzOa&#10;nSlWk+3FCX3oHClIZwkIpNqZjhoF+/eX+wcQIWoyuneECr4xwKq8vip0btyZ3vBUxUZwCIVcK2hj&#10;HHIpQ92i1WHmBiTWjs5bHfn0jTRenznc9nKeJJm0uiP+0OoBNy3WX9VoFeyWH7v2bjw+b9fLhX/d&#10;j5vss6mUur2Z1k8gIk7xzwy/9bk6lNzp4EYyQfQKeEhkdp4yYPlxkTE4XJgUZFnI/wPKHwAAAP//&#10;AwBQSwECLQAUAAYACAAAACEAtoM4kv4AAADhAQAAEwAAAAAAAAAAAAAAAAAAAAAAW0NvbnRlbnRf&#10;VHlwZXNdLnhtbFBLAQItABQABgAIAAAAIQA4/SH/1gAAAJQBAAALAAAAAAAAAAAAAAAAAC8BAABf&#10;cmVscy8ucmVsc1BLAQItABQABgAIAAAAIQBG9Yu3LwIAAGYEAAAOAAAAAAAAAAAAAAAAAC4CAABk&#10;cnMvZTJvRG9jLnhtbFBLAQItABQABgAIAAAAIQA/6sis3QAAAAgBAAAPAAAAAAAAAAAAAAAAAIkE&#10;AABkcnMvZG93bnJldi54bWxQSwUGAAAAAAQABADzAAAAkwUAAAAA&#10;" stroked="f">
                <v:textbox style="mso-fit-shape-to-text:t" inset="0,0,0,0">
                  <w:txbxContent>
                    <w:p w:rsidR="004B2274" w:rsidRPr="004B2274" w:rsidRDefault="004B2274" w:rsidP="004B2274">
                      <w:pPr>
                        <w:pStyle w:val="Caption"/>
                        <w:jc w:val="center"/>
                        <w:rPr>
                          <w:noProof/>
                          <w:sz w:val="24"/>
                          <w:szCs w:val="24"/>
                          <w:lang w:val="el-GR"/>
                        </w:rPr>
                      </w:pPr>
                      <w:bookmarkStart w:id="22" w:name="_Toc54136104"/>
                      <w:r>
                        <w:t>Figure</w:t>
                      </w:r>
                      <w:r w:rsidRPr="004B2274">
                        <w:rPr>
                          <w:lang w:val="el-GR"/>
                        </w:rPr>
                        <w:t xml:space="preserve"> </w:t>
                      </w:r>
                      <w:r>
                        <w:fldChar w:fldCharType="begin"/>
                      </w:r>
                      <w:r w:rsidRPr="004B2274">
                        <w:rPr>
                          <w:lang w:val="el-GR"/>
                        </w:rPr>
                        <w:instrText xml:space="preserve"> </w:instrText>
                      </w:r>
                      <w:r>
                        <w:instrText>SEQ</w:instrText>
                      </w:r>
                      <w:r w:rsidRPr="004B2274">
                        <w:rPr>
                          <w:lang w:val="el-GR"/>
                        </w:rPr>
                        <w:instrText xml:space="preserve"> </w:instrText>
                      </w:r>
                      <w:r>
                        <w:instrText>Figure</w:instrText>
                      </w:r>
                      <w:r w:rsidRPr="004B2274">
                        <w:rPr>
                          <w:lang w:val="el-GR"/>
                        </w:rPr>
                        <w:instrText xml:space="preserve"> \* </w:instrText>
                      </w:r>
                      <w:r>
                        <w:instrText>ARABIC</w:instrText>
                      </w:r>
                      <w:r w:rsidRPr="004B2274">
                        <w:rPr>
                          <w:lang w:val="el-GR"/>
                        </w:rPr>
                        <w:instrText xml:space="preserve"> </w:instrText>
                      </w:r>
                      <w:r>
                        <w:fldChar w:fldCharType="separate"/>
                      </w:r>
                      <w:r w:rsidR="00A70DB2" w:rsidRPr="00D365D1">
                        <w:rPr>
                          <w:noProof/>
                          <w:lang w:val="el-GR"/>
                        </w:rPr>
                        <w:t>9</w:t>
                      </w:r>
                      <w:r>
                        <w:fldChar w:fldCharType="end"/>
                      </w:r>
                      <w:r w:rsidRPr="004B2274">
                        <w:rPr>
                          <w:lang w:val="el-GR"/>
                        </w:rPr>
                        <w:t xml:space="preserve">: </w:t>
                      </w:r>
                      <w:r>
                        <w:rPr>
                          <w:lang w:val="el-GR"/>
                        </w:rPr>
                        <w:t>Παράδειγμα ταινίας που έχει παρακολουθήσει ο χρήστης.</w:t>
                      </w:r>
                      <w:bookmarkEnd w:id="22"/>
                    </w:p>
                  </w:txbxContent>
                </v:textbox>
                <w10:wrap type="topAndBottom"/>
              </v:shape>
            </w:pict>
          </mc:Fallback>
        </mc:AlternateContent>
      </w:r>
      <w:r w:rsidR="007D7940">
        <w:rPr>
          <w:noProof/>
          <w:lang w:eastAsia="en-US"/>
        </w:rPr>
        <w:drawing>
          <wp:anchor distT="0" distB="0" distL="114300" distR="114300" simplePos="0" relativeHeight="251681792" behindDoc="0" locked="0" layoutInCell="1" allowOverlap="1" wp14:anchorId="3434DFF4" wp14:editId="6B805547">
            <wp:simplePos x="0" y="0"/>
            <wp:positionH relativeFrom="margin">
              <wp:align>center</wp:align>
            </wp:positionH>
            <wp:positionV relativeFrom="paragraph">
              <wp:posOffset>0</wp:posOffset>
            </wp:positionV>
            <wp:extent cx="5943600" cy="711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Seen-Movi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1200"/>
                    </a:xfrm>
                    <a:prstGeom prst="rect">
                      <a:avLst/>
                    </a:prstGeom>
                  </pic:spPr>
                </pic:pic>
              </a:graphicData>
            </a:graphic>
          </wp:anchor>
        </w:drawing>
      </w:r>
      <w:r w:rsidR="00DB59D0">
        <w:rPr>
          <w:lang w:val="el-GR"/>
        </w:rPr>
        <w:br w:type="page"/>
      </w:r>
    </w:p>
    <w:bookmarkStart w:id="14" w:name="_Toc54136134" w:displacedByCustomXml="next"/>
    <w:sdt>
      <w:sdtPr>
        <w:rPr>
          <w:rFonts w:asciiTheme="minorHAnsi" w:eastAsiaTheme="minorEastAsia" w:hAnsiTheme="minorHAnsi" w:cstheme="minorBidi"/>
        </w:rPr>
        <w:id w:val="62297111"/>
        <w:docPartObj>
          <w:docPartGallery w:val="Bibliographies"/>
          <w:docPartUnique/>
        </w:docPartObj>
      </w:sdtPr>
      <w:sdtEndPr/>
      <w:sdtContent>
        <w:p w14:paraId="11F2A3BC" w14:textId="77777777" w:rsidR="00E81978" w:rsidRPr="005E2B30" w:rsidRDefault="00AA5964">
          <w:pPr>
            <w:pStyle w:val="SectionTitle"/>
            <w:rPr>
              <w:lang w:val="el-GR"/>
            </w:rPr>
          </w:pPr>
          <w:r>
            <w:rPr>
              <w:lang w:val="el-GR"/>
            </w:rPr>
            <w:t>Αναφορές</w:t>
          </w:r>
          <w:bookmarkEnd w:id="14"/>
        </w:p>
        <w:p w14:paraId="24802250" w14:textId="77777777" w:rsidR="00BE35B9" w:rsidRPr="00BE35B9" w:rsidRDefault="00C31D30" w:rsidP="00BE35B9">
          <w:pPr>
            <w:pStyle w:val="Bibliography"/>
            <w:rPr>
              <w:noProof/>
            </w:rPr>
          </w:pPr>
          <w:r>
            <w:fldChar w:fldCharType="begin"/>
          </w:r>
          <w:r w:rsidRPr="005E2B30">
            <w:rPr>
              <w:lang w:val="el-GR"/>
            </w:rPr>
            <w:instrText xml:space="preserve"> </w:instrText>
          </w:r>
          <w:r>
            <w:instrText>BIBLIOGRAPHY</w:instrText>
          </w:r>
          <w:r w:rsidRPr="005E2B30">
            <w:rPr>
              <w:lang w:val="el-GR"/>
            </w:rPr>
            <w:instrText xml:space="preserve"> </w:instrText>
          </w:r>
          <w:r>
            <w:fldChar w:fldCharType="separate"/>
          </w:r>
          <w:r w:rsidR="00BE35B9" w:rsidRPr="00BE35B9">
            <w:rPr>
              <w:noProof/>
            </w:rPr>
            <w:t>Needham</w:t>
          </w:r>
          <w:r w:rsidR="00BE35B9" w:rsidRPr="005E2B30">
            <w:rPr>
              <w:noProof/>
              <w:lang w:val="el-GR"/>
            </w:rPr>
            <w:t xml:space="preserve">, </w:t>
          </w:r>
          <w:r w:rsidR="00BE35B9" w:rsidRPr="00BE35B9">
            <w:rPr>
              <w:noProof/>
            </w:rPr>
            <w:t>C</w:t>
          </w:r>
          <w:r w:rsidR="00BE35B9" w:rsidRPr="005E2B30">
            <w:rPr>
              <w:noProof/>
              <w:lang w:val="el-GR"/>
            </w:rPr>
            <w:t>. (</w:t>
          </w:r>
          <w:r w:rsidR="00BE35B9" w:rsidRPr="00BE35B9">
            <w:rPr>
              <w:noProof/>
            </w:rPr>
            <w:t>n</w:t>
          </w:r>
          <w:r w:rsidR="00BE35B9" w:rsidRPr="005E2B30">
            <w:rPr>
              <w:noProof/>
              <w:lang w:val="el-GR"/>
            </w:rPr>
            <w:t>.</w:t>
          </w:r>
          <w:r w:rsidR="00BE35B9" w:rsidRPr="00BE35B9">
            <w:rPr>
              <w:noProof/>
            </w:rPr>
            <w:t>d</w:t>
          </w:r>
          <w:r w:rsidR="00BE35B9" w:rsidRPr="005E2B30">
            <w:rPr>
              <w:noProof/>
              <w:lang w:val="el-GR"/>
            </w:rPr>
            <w:t xml:space="preserve">.). </w:t>
          </w:r>
          <w:r w:rsidR="00BE35B9" w:rsidRPr="00BE35B9">
            <w:rPr>
              <w:i/>
              <w:iCs/>
              <w:noProof/>
            </w:rPr>
            <w:t>IMDB</w:t>
          </w:r>
          <w:r w:rsidR="00BE35B9" w:rsidRPr="00BE35B9">
            <w:rPr>
              <w:noProof/>
            </w:rPr>
            <w:t xml:space="preserve">. </w:t>
          </w:r>
          <w:r w:rsidR="00BE35B9">
            <w:rPr>
              <w:noProof/>
              <w:lang w:val="el-GR"/>
            </w:rPr>
            <w:t>Ανάκτηση</w:t>
          </w:r>
          <w:r w:rsidR="00BE35B9" w:rsidRPr="00BE35B9">
            <w:rPr>
              <w:noProof/>
            </w:rPr>
            <w:t xml:space="preserve"> </w:t>
          </w:r>
          <w:r w:rsidR="00BE35B9">
            <w:rPr>
              <w:noProof/>
              <w:lang w:val="el-GR"/>
            </w:rPr>
            <w:t>από</w:t>
          </w:r>
          <w:r w:rsidR="00BE35B9" w:rsidRPr="00BE35B9">
            <w:rPr>
              <w:noProof/>
            </w:rPr>
            <w:t xml:space="preserve"> Internet Movie Database (IMDB): https://www.imdb.com/</w:t>
          </w:r>
        </w:p>
        <w:p w14:paraId="62B127AF" w14:textId="77777777" w:rsidR="00BE35B9" w:rsidRDefault="00BE35B9" w:rsidP="00BE35B9">
          <w:pPr>
            <w:pStyle w:val="Bibliography"/>
            <w:rPr>
              <w:noProof/>
              <w:lang w:val="el-GR"/>
            </w:rPr>
          </w:pPr>
          <w:r w:rsidRPr="00BE35B9">
            <w:rPr>
              <w:noProof/>
            </w:rPr>
            <w:t xml:space="preserve">Spring. (n.d.). </w:t>
          </w:r>
          <w:r w:rsidRPr="00BE35B9">
            <w:rPr>
              <w:i/>
              <w:iCs/>
              <w:noProof/>
            </w:rPr>
            <w:t>Spring | Why Spring?</w:t>
          </w:r>
          <w:r w:rsidRPr="00BE35B9">
            <w:rPr>
              <w:noProof/>
            </w:rPr>
            <w:t xml:space="preserve"> </w:t>
          </w:r>
          <w:r>
            <w:rPr>
              <w:noProof/>
              <w:lang w:val="el-GR"/>
            </w:rPr>
            <w:t>Ανάκτηση από https://spring.io/why-spring</w:t>
          </w:r>
        </w:p>
        <w:p w14:paraId="414C4F7F" w14:textId="77777777" w:rsidR="00BE35B9" w:rsidRDefault="00BE35B9" w:rsidP="00BE35B9">
          <w:pPr>
            <w:pStyle w:val="Bibliography"/>
            <w:rPr>
              <w:noProof/>
              <w:lang w:val="el-GR"/>
            </w:rPr>
          </w:pPr>
          <w:r w:rsidRPr="00BE35B9">
            <w:rPr>
              <w:noProof/>
            </w:rPr>
            <w:t xml:space="preserve">Wikipedia. (2020, September 3). </w:t>
          </w:r>
          <w:r w:rsidRPr="00BE35B9">
            <w:rPr>
              <w:i/>
              <w:iCs/>
              <w:noProof/>
            </w:rPr>
            <w:t>Angular (web framework)</w:t>
          </w:r>
          <w:r w:rsidRPr="00BE35B9">
            <w:rPr>
              <w:noProof/>
            </w:rPr>
            <w:t xml:space="preserve">. </w:t>
          </w:r>
          <w:r>
            <w:rPr>
              <w:noProof/>
              <w:lang w:val="el-GR"/>
            </w:rPr>
            <w:t>Ανάκτηση από Wikipedia: https://en.wikipedia.org/wiki/Angular_(web_framework)</w:t>
          </w:r>
        </w:p>
        <w:p w14:paraId="27929CB2" w14:textId="77777777" w:rsidR="00BE35B9" w:rsidRDefault="00BE35B9" w:rsidP="00BE35B9">
          <w:pPr>
            <w:pStyle w:val="Bibliography"/>
            <w:rPr>
              <w:noProof/>
              <w:lang w:val="el-GR"/>
            </w:rPr>
          </w:pPr>
          <w:r w:rsidRPr="00BE35B9">
            <w:rPr>
              <w:noProof/>
            </w:rPr>
            <w:t xml:space="preserve">Wikipedia. (n.d.). </w:t>
          </w:r>
          <w:r w:rsidRPr="00BE35B9">
            <w:rPr>
              <w:i/>
              <w:iCs/>
              <w:noProof/>
            </w:rPr>
            <w:t>MySQL - Wikipedia</w:t>
          </w:r>
          <w:r w:rsidRPr="00BE35B9">
            <w:rPr>
              <w:noProof/>
            </w:rPr>
            <w:t xml:space="preserve">. </w:t>
          </w:r>
          <w:r>
            <w:rPr>
              <w:noProof/>
              <w:lang w:val="el-GR"/>
            </w:rPr>
            <w:t>Ανάκτηση 09 14, 2020, από https://en.wikipedia.org/wiki/MySQL</w:t>
          </w:r>
        </w:p>
        <w:p w14:paraId="3E921F2C" w14:textId="77777777" w:rsidR="00D73EF2" w:rsidRDefault="00C31D30" w:rsidP="00BE35B9">
          <w:pPr>
            <w:pStyle w:val="Bibliography"/>
          </w:pPr>
          <w:r>
            <w:rPr>
              <w:b/>
              <w:bCs/>
              <w:noProof/>
            </w:rPr>
            <w:fldChar w:fldCharType="end"/>
          </w:r>
        </w:p>
      </w:sdtContent>
    </w:sdt>
    <w:p w14:paraId="06C2B1E8" w14:textId="77777777" w:rsidR="00D73EF2" w:rsidRDefault="00D73EF2">
      <w:r>
        <w:br w:type="page"/>
      </w:r>
    </w:p>
    <w:p w14:paraId="762FB95D" w14:textId="77777777" w:rsidR="00E81978" w:rsidRDefault="00D73EF2" w:rsidP="00D73EF2">
      <w:pPr>
        <w:pStyle w:val="SectionTitle"/>
        <w:rPr>
          <w:noProof/>
          <w:lang w:val="el-GR"/>
        </w:rPr>
      </w:pPr>
      <w:bookmarkStart w:id="15" w:name="_Toc54136135"/>
      <w:r>
        <w:rPr>
          <w:noProof/>
          <w:lang w:val="el-GR"/>
        </w:rPr>
        <w:lastRenderedPageBreak/>
        <w:t>Πίνακας εικόνων</w:t>
      </w:r>
      <w:bookmarkEnd w:id="15"/>
    </w:p>
    <w:p w14:paraId="1FE72BCF" w14:textId="77777777" w:rsidR="00FC6B0E" w:rsidRDefault="004E32B9">
      <w:pPr>
        <w:pStyle w:val="TableofFigures"/>
        <w:tabs>
          <w:tab w:val="right" w:leader="dot" w:pos="9350"/>
        </w:tabs>
        <w:rPr>
          <w:noProof/>
          <w:kern w:val="0"/>
          <w:sz w:val="22"/>
          <w:szCs w:val="22"/>
          <w:lang w:eastAsia="en-US"/>
        </w:rPr>
      </w:pPr>
      <w:r>
        <w:rPr>
          <w:noProof/>
        </w:rPr>
        <w:fldChar w:fldCharType="begin"/>
      </w:r>
      <w:r>
        <w:rPr>
          <w:noProof/>
        </w:rPr>
        <w:instrText xml:space="preserve"> TOC \h \z \c "Figure" </w:instrText>
      </w:r>
      <w:r>
        <w:rPr>
          <w:noProof/>
        </w:rPr>
        <w:fldChar w:fldCharType="separate"/>
      </w:r>
      <w:hyperlink r:id="rId18" w:anchor="_Toc54136096" w:history="1">
        <w:r w:rsidR="00FC6B0E" w:rsidRPr="008326F6">
          <w:rPr>
            <w:rStyle w:val="Hyperlink"/>
            <w:noProof/>
          </w:rPr>
          <w:t xml:space="preserve">Figure 1: </w:t>
        </w:r>
        <w:r w:rsidR="00FC6B0E" w:rsidRPr="008326F6">
          <w:rPr>
            <w:rStyle w:val="Hyperlink"/>
            <w:noProof/>
            <w:lang w:val="el-GR"/>
          </w:rPr>
          <w:t>Διάγραμμα βάσης δεδομένων.</w:t>
        </w:r>
        <w:r w:rsidR="00FC6B0E">
          <w:rPr>
            <w:noProof/>
            <w:webHidden/>
          </w:rPr>
          <w:tab/>
        </w:r>
        <w:r w:rsidR="00FC6B0E">
          <w:rPr>
            <w:noProof/>
            <w:webHidden/>
          </w:rPr>
          <w:fldChar w:fldCharType="begin"/>
        </w:r>
        <w:r w:rsidR="00FC6B0E">
          <w:rPr>
            <w:noProof/>
            <w:webHidden/>
          </w:rPr>
          <w:instrText xml:space="preserve"> PAGEREF _Toc54136096 \h </w:instrText>
        </w:r>
        <w:r w:rsidR="00FC6B0E">
          <w:rPr>
            <w:noProof/>
            <w:webHidden/>
          </w:rPr>
        </w:r>
        <w:r w:rsidR="00FC6B0E">
          <w:rPr>
            <w:noProof/>
            <w:webHidden/>
          </w:rPr>
          <w:fldChar w:fldCharType="separate"/>
        </w:r>
        <w:r w:rsidR="00FC6B0E">
          <w:rPr>
            <w:noProof/>
            <w:webHidden/>
          </w:rPr>
          <w:t>5</w:t>
        </w:r>
        <w:r w:rsidR="00FC6B0E">
          <w:rPr>
            <w:noProof/>
            <w:webHidden/>
          </w:rPr>
          <w:fldChar w:fldCharType="end"/>
        </w:r>
      </w:hyperlink>
    </w:p>
    <w:p w14:paraId="028863F8" w14:textId="77777777" w:rsidR="00FC6B0E" w:rsidRDefault="007376E0">
      <w:pPr>
        <w:pStyle w:val="TableofFigures"/>
        <w:tabs>
          <w:tab w:val="right" w:leader="dot" w:pos="9350"/>
        </w:tabs>
        <w:rPr>
          <w:noProof/>
          <w:kern w:val="0"/>
          <w:sz w:val="22"/>
          <w:szCs w:val="22"/>
          <w:lang w:eastAsia="en-US"/>
        </w:rPr>
      </w:pPr>
      <w:hyperlink r:id="rId19" w:anchor="_Toc54136097" w:history="1">
        <w:r w:rsidR="00FC6B0E" w:rsidRPr="008326F6">
          <w:rPr>
            <w:rStyle w:val="Hyperlink"/>
            <w:noProof/>
          </w:rPr>
          <w:t xml:space="preserve">Figure 2: </w:t>
        </w:r>
        <w:r w:rsidR="00FC6B0E" w:rsidRPr="008326F6">
          <w:rPr>
            <w:rStyle w:val="Hyperlink"/>
            <w:noProof/>
            <w:lang w:val="el-GR"/>
          </w:rPr>
          <w:t>Δημιουργία λογαριασμού.</w:t>
        </w:r>
        <w:r w:rsidR="00FC6B0E">
          <w:rPr>
            <w:noProof/>
            <w:webHidden/>
          </w:rPr>
          <w:tab/>
        </w:r>
        <w:r w:rsidR="00FC6B0E">
          <w:rPr>
            <w:noProof/>
            <w:webHidden/>
          </w:rPr>
          <w:fldChar w:fldCharType="begin"/>
        </w:r>
        <w:r w:rsidR="00FC6B0E">
          <w:rPr>
            <w:noProof/>
            <w:webHidden/>
          </w:rPr>
          <w:instrText xml:space="preserve"> PAGEREF _Toc54136097 \h </w:instrText>
        </w:r>
        <w:r w:rsidR="00FC6B0E">
          <w:rPr>
            <w:noProof/>
            <w:webHidden/>
          </w:rPr>
        </w:r>
        <w:r w:rsidR="00FC6B0E">
          <w:rPr>
            <w:noProof/>
            <w:webHidden/>
          </w:rPr>
          <w:fldChar w:fldCharType="separate"/>
        </w:r>
        <w:r w:rsidR="00FC6B0E">
          <w:rPr>
            <w:noProof/>
            <w:webHidden/>
          </w:rPr>
          <w:t>6</w:t>
        </w:r>
        <w:r w:rsidR="00FC6B0E">
          <w:rPr>
            <w:noProof/>
            <w:webHidden/>
          </w:rPr>
          <w:fldChar w:fldCharType="end"/>
        </w:r>
      </w:hyperlink>
    </w:p>
    <w:p w14:paraId="456FC44F" w14:textId="77777777" w:rsidR="00FC6B0E" w:rsidRDefault="007376E0">
      <w:pPr>
        <w:pStyle w:val="TableofFigures"/>
        <w:tabs>
          <w:tab w:val="right" w:leader="dot" w:pos="9350"/>
        </w:tabs>
        <w:rPr>
          <w:noProof/>
          <w:kern w:val="0"/>
          <w:sz w:val="22"/>
          <w:szCs w:val="22"/>
          <w:lang w:eastAsia="en-US"/>
        </w:rPr>
      </w:pPr>
      <w:hyperlink r:id="rId20" w:anchor="_Toc54136098" w:history="1">
        <w:r w:rsidR="00FC6B0E" w:rsidRPr="008326F6">
          <w:rPr>
            <w:rStyle w:val="Hyperlink"/>
            <w:noProof/>
          </w:rPr>
          <w:t xml:space="preserve">Figure 3: </w:t>
        </w:r>
        <w:r w:rsidR="00FC6B0E" w:rsidRPr="008326F6">
          <w:rPr>
            <w:rStyle w:val="Hyperlink"/>
            <w:noProof/>
            <w:lang w:val="el-GR"/>
          </w:rPr>
          <w:t>Είσοδος στο σύστημα.</w:t>
        </w:r>
        <w:r w:rsidR="00FC6B0E">
          <w:rPr>
            <w:noProof/>
            <w:webHidden/>
          </w:rPr>
          <w:tab/>
        </w:r>
        <w:r w:rsidR="00FC6B0E">
          <w:rPr>
            <w:noProof/>
            <w:webHidden/>
          </w:rPr>
          <w:fldChar w:fldCharType="begin"/>
        </w:r>
        <w:r w:rsidR="00FC6B0E">
          <w:rPr>
            <w:noProof/>
            <w:webHidden/>
          </w:rPr>
          <w:instrText xml:space="preserve"> PAGEREF _Toc54136098 \h </w:instrText>
        </w:r>
        <w:r w:rsidR="00FC6B0E">
          <w:rPr>
            <w:noProof/>
            <w:webHidden/>
          </w:rPr>
        </w:r>
        <w:r w:rsidR="00FC6B0E">
          <w:rPr>
            <w:noProof/>
            <w:webHidden/>
          </w:rPr>
          <w:fldChar w:fldCharType="separate"/>
        </w:r>
        <w:r w:rsidR="00FC6B0E">
          <w:rPr>
            <w:noProof/>
            <w:webHidden/>
          </w:rPr>
          <w:t>7</w:t>
        </w:r>
        <w:r w:rsidR="00FC6B0E">
          <w:rPr>
            <w:noProof/>
            <w:webHidden/>
          </w:rPr>
          <w:fldChar w:fldCharType="end"/>
        </w:r>
      </w:hyperlink>
    </w:p>
    <w:p w14:paraId="6BCAF2C6" w14:textId="77777777" w:rsidR="00FC6B0E" w:rsidRDefault="007376E0">
      <w:pPr>
        <w:pStyle w:val="TableofFigures"/>
        <w:tabs>
          <w:tab w:val="right" w:leader="dot" w:pos="9350"/>
        </w:tabs>
        <w:rPr>
          <w:noProof/>
          <w:kern w:val="0"/>
          <w:sz w:val="22"/>
          <w:szCs w:val="22"/>
          <w:lang w:eastAsia="en-US"/>
        </w:rPr>
      </w:pPr>
      <w:hyperlink r:id="rId21" w:anchor="_Toc54136099" w:history="1">
        <w:r w:rsidR="00FC6B0E" w:rsidRPr="008326F6">
          <w:rPr>
            <w:rStyle w:val="Hyperlink"/>
            <w:noProof/>
          </w:rPr>
          <w:t xml:space="preserve">Figure 4: </w:t>
        </w:r>
        <w:r w:rsidR="00FC6B0E" w:rsidRPr="008326F6">
          <w:rPr>
            <w:rStyle w:val="Hyperlink"/>
            <w:noProof/>
            <w:lang w:val="el-GR"/>
          </w:rPr>
          <w:t>Επιλογή προτεινόμενης κατηγορίες ταινίας</w:t>
        </w:r>
        <w:r w:rsidR="00FC6B0E">
          <w:rPr>
            <w:noProof/>
            <w:webHidden/>
          </w:rPr>
          <w:tab/>
        </w:r>
        <w:r w:rsidR="00FC6B0E">
          <w:rPr>
            <w:noProof/>
            <w:webHidden/>
          </w:rPr>
          <w:fldChar w:fldCharType="begin"/>
        </w:r>
        <w:r w:rsidR="00FC6B0E">
          <w:rPr>
            <w:noProof/>
            <w:webHidden/>
          </w:rPr>
          <w:instrText xml:space="preserve"> PAGEREF _Toc54136099 \h </w:instrText>
        </w:r>
        <w:r w:rsidR="00FC6B0E">
          <w:rPr>
            <w:noProof/>
            <w:webHidden/>
          </w:rPr>
        </w:r>
        <w:r w:rsidR="00FC6B0E">
          <w:rPr>
            <w:noProof/>
            <w:webHidden/>
          </w:rPr>
          <w:fldChar w:fldCharType="separate"/>
        </w:r>
        <w:r w:rsidR="00FC6B0E">
          <w:rPr>
            <w:noProof/>
            <w:webHidden/>
          </w:rPr>
          <w:t>7</w:t>
        </w:r>
        <w:r w:rsidR="00FC6B0E">
          <w:rPr>
            <w:noProof/>
            <w:webHidden/>
          </w:rPr>
          <w:fldChar w:fldCharType="end"/>
        </w:r>
      </w:hyperlink>
    </w:p>
    <w:p w14:paraId="63D0923C" w14:textId="77777777" w:rsidR="00FC6B0E" w:rsidRDefault="007376E0">
      <w:pPr>
        <w:pStyle w:val="TableofFigures"/>
        <w:tabs>
          <w:tab w:val="right" w:leader="dot" w:pos="9350"/>
        </w:tabs>
        <w:rPr>
          <w:noProof/>
          <w:kern w:val="0"/>
          <w:sz w:val="22"/>
          <w:szCs w:val="22"/>
          <w:lang w:eastAsia="en-US"/>
        </w:rPr>
      </w:pPr>
      <w:hyperlink r:id="rId22" w:anchor="_Toc54136100" w:history="1">
        <w:r w:rsidR="00FC6B0E" w:rsidRPr="008326F6">
          <w:rPr>
            <w:rStyle w:val="Hyperlink"/>
            <w:noProof/>
          </w:rPr>
          <w:t>Figure</w:t>
        </w:r>
        <w:r w:rsidR="00FC6B0E" w:rsidRPr="008326F6">
          <w:rPr>
            <w:rStyle w:val="Hyperlink"/>
            <w:noProof/>
            <w:lang w:val="el-GR"/>
          </w:rPr>
          <w:t xml:space="preserve"> 5: Λίστα ταινιών του </w:t>
        </w:r>
        <w:r w:rsidR="00FC6B0E" w:rsidRPr="008326F6">
          <w:rPr>
            <w:rStyle w:val="Hyperlink"/>
            <w:noProof/>
          </w:rPr>
          <w:t>video</w:t>
        </w:r>
        <w:r w:rsidR="00FC6B0E" w:rsidRPr="008326F6">
          <w:rPr>
            <w:rStyle w:val="Hyperlink"/>
            <w:noProof/>
            <w:lang w:val="el-GR"/>
          </w:rPr>
          <w:t xml:space="preserve"> </w:t>
        </w:r>
        <w:r w:rsidR="00FC6B0E" w:rsidRPr="008326F6">
          <w:rPr>
            <w:rStyle w:val="Hyperlink"/>
            <w:noProof/>
          </w:rPr>
          <w:t>club</w:t>
        </w:r>
        <w:r w:rsidR="00FC6B0E" w:rsidRPr="008326F6">
          <w:rPr>
            <w:rStyle w:val="Hyperlink"/>
            <w:noProof/>
            <w:lang w:val="el-GR"/>
          </w:rPr>
          <w:t>.</w:t>
        </w:r>
        <w:r w:rsidR="00FC6B0E">
          <w:rPr>
            <w:noProof/>
            <w:webHidden/>
          </w:rPr>
          <w:tab/>
        </w:r>
        <w:r w:rsidR="00FC6B0E">
          <w:rPr>
            <w:noProof/>
            <w:webHidden/>
          </w:rPr>
          <w:fldChar w:fldCharType="begin"/>
        </w:r>
        <w:r w:rsidR="00FC6B0E">
          <w:rPr>
            <w:noProof/>
            <w:webHidden/>
          </w:rPr>
          <w:instrText xml:space="preserve"> PAGEREF _Toc54136100 \h </w:instrText>
        </w:r>
        <w:r w:rsidR="00FC6B0E">
          <w:rPr>
            <w:noProof/>
            <w:webHidden/>
          </w:rPr>
        </w:r>
        <w:r w:rsidR="00FC6B0E">
          <w:rPr>
            <w:noProof/>
            <w:webHidden/>
          </w:rPr>
          <w:fldChar w:fldCharType="separate"/>
        </w:r>
        <w:r w:rsidR="00FC6B0E">
          <w:rPr>
            <w:noProof/>
            <w:webHidden/>
          </w:rPr>
          <w:t>9</w:t>
        </w:r>
        <w:r w:rsidR="00FC6B0E">
          <w:rPr>
            <w:noProof/>
            <w:webHidden/>
          </w:rPr>
          <w:fldChar w:fldCharType="end"/>
        </w:r>
      </w:hyperlink>
    </w:p>
    <w:p w14:paraId="5386EED3" w14:textId="77777777" w:rsidR="00FC6B0E" w:rsidRDefault="007376E0">
      <w:pPr>
        <w:pStyle w:val="TableofFigures"/>
        <w:tabs>
          <w:tab w:val="right" w:leader="dot" w:pos="9350"/>
        </w:tabs>
        <w:rPr>
          <w:noProof/>
          <w:kern w:val="0"/>
          <w:sz w:val="22"/>
          <w:szCs w:val="22"/>
          <w:lang w:eastAsia="en-US"/>
        </w:rPr>
      </w:pPr>
      <w:hyperlink w:anchor="_Toc54136101" w:history="1">
        <w:r w:rsidR="00FC6B0E" w:rsidRPr="008326F6">
          <w:rPr>
            <w:rStyle w:val="Hyperlink"/>
            <w:noProof/>
          </w:rPr>
          <w:t>Figure</w:t>
        </w:r>
        <w:r w:rsidR="00FC6B0E" w:rsidRPr="008326F6">
          <w:rPr>
            <w:rStyle w:val="Hyperlink"/>
            <w:noProof/>
            <w:lang w:val="el-GR"/>
          </w:rPr>
          <w:t xml:space="preserve"> </w:t>
        </w:r>
        <w:r w:rsidR="00FC6B0E" w:rsidRPr="008326F6">
          <w:rPr>
            <w:rStyle w:val="Hyperlink"/>
            <w:noProof/>
          </w:rPr>
          <w:t>6</w:t>
        </w:r>
        <w:r w:rsidR="00FC6B0E" w:rsidRPr="008326F6">
          <w:rPr>
            <w:rStyle w:val="Hyperlink"/>
            <w:noProof/>
            <w:lang w:val="el-GR"/>
          </w:rPr>
          <w:t>: Προτεινόμενη ταινία.</w:t>
        </w:r>
        <w:r w:rsidR="00FC6B0E">
          <w:rPr>
            <w:noProof/>
            <w:webHidden/>
          </w:rPr>
          <w:tab/>
        </w:r>
        <w:r w:rsidR="00FC6B0E">
          <w:rPr>
            <w:noProof/>
            <w:webHidden/>
          </w:rPr>
          <w:fldChar w:fldCharType="begin"/>
        </w:r>
        <w:r w:rsidR="00FC6B0E">
          <w:rPr>
            <w:noProof/>
            <w:webHidden/>
          </w:rPr>
          <w:instrText xml:space="preserve"> PAGEREF _Toc54136101 \h </w:instrText>
        </w:r>
        <w:r w:rsidR="00FC6B0E">
          <w:rPr>
            <w:noProof/>
            <w:webHidden/>
          </w:rPr>
        </w:r>
        <w:r w:rsidR="00FC6B0E">
          <w:rPr>
            <w:noProof/>
            <w:webHidden/>
          </w:rPr>
          <w:fldChar w:fldCharType="separate"/>
        </w:r>
        <w:r w:rsidR="00FC6B0E">
          <w:rPr>
            <w:noProof/>
            <w:webHidden/>
          </w:rPr>
          <w:t>10</w:t>
        </w:r>
        <w:r w:rsidR="00FC6B0E">
          <w:rPr>
            <w:noProof/>
            <w:webHidden/>
          </w:rPr>
          <w:fldChar w:fldCharType="end"/>
        </w:r>
      </w:hyperlink>
    </w:p>
    <w:p w14:paraId="7A84E51F" w14:textId="77777777" w:rsidR="00FC6B0E" w:rsidRDefault="007376E0">
      <w:pPr>
        <w:pStyle w:val="TableofFigures"/>
        <w:tabs>
          <w:tab w:val="right" w:leader="dot" w:pos="9350"/>
        </w:tabs>
        <w:rPr>
          <w:noProof/>
          <w:kern w:val="0"/>
          <w:sz w:val="22"/>
          <w:szCs w:val="22"/>
          <w:lang w:eastAsia="en-US"/>
        </w:rPr>
      </w:pPr>
      <w:hyperlink r:id="rId23" w:anchor="_Toc54136102" w:history="1">
        <w:r w:rsidR="00FC6B0E" w:rsidRPr="008326F6">
          <w:rPr>
            <w:rStyle w:val="Hyperlink"/>
            <w:noProof/>
          </w:rPr>
          <w:t>Figure</w:t>
        </w:r>
        <w:r w:rsidR="00FC6B0E" w:rsidRPr="008326F6">
          <w:rPr>
            <w:rStyle w:val="Hyperlink"/>
            <w:noProof/>
            <w:lang w:val="el-GR"/>
          </w:rPr>
          <w:t xml:space="preserve"> 7: Παράθυρο με τις περισσότερες πληροφορίες.</w:t>
        </w:r>
        <w:r w:rsidR="00FC6B0E">
          <w:rPr>
            <w:noProof/>
            <w:webHidden/>
          </w:rPr>
          <w:tab/>
        </w:r>
        <w:r w:rsidR="00FC6B0E">
          <w:rPr>
            <w:noProof/>
            <w:webHidden/>
          </w:rPr>
          <w:fldChar w:fldCharType="begin"/>
        </w:r>
        <w:r w:rsidR="00FC6B0E">
          <w:rPr>
            <w:noProof/>
            <w:webHidden/>
          </w:rPr>
          <w:instrText xml:space="preserve"> PAGEREF _Toc54136102 \h </w:instrText>
        </w:r>
        <w:r w:rsidR="00FC6B0E">
          <w:rPr>
            <w:noProof/>
            <w:webHidden/>
          </w:rPr>
        </w:r>
        <w:r w:rsidR="00FC6B0E">
          <w:rPr>
            <w:noProof/>
            <w:webHidden/>
          </w:rPr>
          <w:fldChar w:fldCharType="separate"/>
        </w:r>
        <w:r w:rsidR="00FC6B0E">
          <w:rPr>
            <w:noProof/>
            <w:webHidden/>
          </w:rPr>
          <w:t>11</w:t>
        </w:r>
        <w:r w:rsidR="00FC6B0E">
          <w:rPr>
            <w:noProof/>
            <w:webHidden/>
          </w:rPr>
          <w:fldChar w:fldCharType="end"/>
        </w:r>
      </w:hyperlink>
    </w:p>
    <w:p w14:paraId="5756D99C" w14:textId="77777777" w:rsidR="00FC6B0E" w:rsidRDefault="007376E0">
      <w:pPr>
        <w:pStyle w:val="TableofFigures"/>
        <w:tabs>
          <w:tab w:val="right" w:leader="dot" w:pos="9350"/>
        </w:tabs>
        <w:rPr>
          <w:noProof/>
          <w:kern w:val="0"/>
          <w:sz w:val="22"/>
          <w:szCs w:val="22"/>
          <w:lang w:eastAsia="en-US"/>
        </w:rPr>
      </w:pPr>
      <w:hyperlink r:id="rId24" w:anchor="_Toc54136103" w:history="1">
        <w:r w:rsidR="00FC6B0E" w:rsidRPr="008326F6">
          <w:rPr>
            <w:rStyle w:val="Hyperlink"/>
            <w:noProof/>
          </w:rPr>
          <w:t>Figure</w:t>
        </w:r>
        <w:r w:rsidR="00FC6B0E" w:rsidRPr="008326F6">
          <w:rPr>
            <w:rStyle w:val="Hyperlink"/>
            <w:noProof/>
            <w:lang w:val="el-GR"/>
          </w:rPr>
          <w:t xml:space="preserve"> 8: Παράδειγμα ταινίας που δεν έχει παρακολουθήσει ο χρήστης.</w:t>
        </w:r>
        <w:r w:rsidR="00FC6B0E">
          <w:rPr>
            <w:noProof/>
            <w:webHidden/>
          </w:rPr>
          <w:tab/>
        </w:r>
        <w:r w:rsidR="00FC6B0E">
          <w:rPr>
            <w:noProof/>
            <w:webHidden/>
          </w:rPr>
          <w:fldChar w:fldCharType="begin"/>
        </w:r>
        <w:r w:rsidR="00FC6B0E">
          <w:rPr>
            <w:noProof/>
            <w:webHidden/>
          </w:rPr>
          <w:instrText xml:space="preserve"> PAGEREF _Toc54136103 \h </w:instrText>
        </w:r>
        <w:r w:rsidR="00FC6B0E">
          <w:rPr>
            <w:noProof/>
            <w:webHidden/>
          </w:rPr>
        </w:r>
        <w:r w:rsidR="00FC6B0E">
          <w:rPr>
            <w:noProof/>
            <w:webHidden/>
          </w:rPr>
          <w:fldChar w:fldCharType="separate"/>
        </w:r>
        <w:r w:rsidR="00FC6B0E">
          <w:rPr>
            <w:noProof/>
            <w:webHidden/>
          </w:rPr>
          <w:t>11</w:t>
        </w:r>
        <w:r w:rsidR="00FC6B0E">
          <w:rPr>
            <w:noProof/>
            <w:webHidden/>
          </w:rPr>
          <w:fldChar w:fldCharType="end"/>
        </w:r>
      </w:hyperlink>
    </w:p>
    <w:p w14:paraId="39E71F8C" w14:textId="77777777" w:rsidR="00FC6B0E" w:rsidRDefault="007376E0">
      <w:pPr>
        <w:pStyle w:val="TableofFigures"/>
        <w:tabs>
          <w:tab w:val="right" w:leader="dot" w:pos="9350"/>
        </w:tabs>
        <w:rPr>
          <w:noProof/>
          <w:kern w:val="0"/>
          <w:sz w:val="22"/>
          <w:szCs w:val="22"/>
          <w:lang w:eastAsia="en-US"/>
        </w:rPr>
      </w:pPr>
      <w:hyperlink r:id="rId25" w:anchor="_Toc54136104" w:history="1">
        <w:r w:rsidR="00FC6B0E" w:rsidRPr="008326F6">
          <w:rPr>
            <w:rStyle w:val="Hyperlink"/>
            <w:noProof/>
          </w:rPr>
          <w:t>Figure</w:t>
        </w:r>
        <w:r w:rsidR="00FC6B0E" w:rsidRPr="008326F6">
          <w:rPr>
            <w:rStyle w:val="Hyperlink"/>
            <w:noProof/>
            <w:lang w:val="el-GR"/>
          </w:rPr>
          <w:t xml:space="preserve"> 9: Παράδειγμα ταινίας που έχει παρακολουθήσει ο χρήστης.</w:t>
        </w:r>
        <w:r w:rsidR="00FC6B0E">
          <w:rPr>
            <w:noProof/>
            <w:webHidden/>
          </w:rPr>
          <w:tab/>
        </w:r>
        <w:r w:rsidR="00FC6B0E">
          <w:rPr>
            <w:noProof/>
            <w:webHidden/>
          </w:rPr>
          <w:fldChar w:fldCharType="begin"/>
        </w:r>
        <w:r w:rsidR="00FC6B0E">
          <w:rPr>
            <w:noProof/>
            <w:webHidden/>
          </w:rPr>
          <w:instrText xml:space="preserve"> PAGEREF _Toc54136104 \h </w:instrText>
        </w:r>
        <w:r w:rsidR="00FC6B0E">
          <w:rPr>
            <w:noProof/>
            <w:webHidden/>
          </w:rPr>
        </w:r>
        <w:r w:rsidR="00FC6B0E">
          <w:rPr>
            <w:noProof/>
            <w:webHidden/>
          </w:rPr>
          <w:fldChar w:fldCharType="separate"/>
        </w:r>
        <w:r w:rsidR="00FC6B0E">
          <w:rPr>
            <w:noProof/>
            <w:webHidden/>
          </w:rPr>
          <w:t>12</w:t>
        </w:r>
        <w:r w:rsidR="00FC6B0E">
          <w:rPr>
            <w:noProof/>
            <w:webHidden/>
          </w:rPr>
          <w:fldChar w:fldCharType="end"/>
        </w:r>
      </w:hyperlink>
    </w:p>
    <w:p w14:paraId="72B20A95" w14:textId="77777777" w:rsidR="00D73EF2" w:rsidRPr="00D73EF2" w:rsidRDefault="004E32B9" w:rsidP="00D73EF2">
      <w:pPr>
        <w:rPr>
          <w:noProof/>
        </w:rPr>
      </w:pPr>
      <w:r>
        <w:rPr>
          <w:noProof/>
        </w:rPr>
        <w:fldChar w:fldCharType="end"/>
      </w:r>
    </w:p>
    <w:sectPr w:rsidR="00D73EF2" w:rsidRPr="00D73EF2">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FC3EC" w14:textId="77777777" w:rsidR="007376E0" w:rsidRDefault="007376E0">
      <w:pPr>
        <w:spacing w:line="240" w:lineRule="auto"/>
      </w:pPr>
      <w:r>
        <w:separator/>
      </w:r>
    </w:p>
    <w:p w14:paraId="63DC2E91" w14:textId="77777777" w:rsidR="007376E0" w:rsidRDefault="007376E0"/>
  </w:endnote>
  <w:endnote w:type="continuationSeparator" w:id="0">
    <w:p w14:paraId="627E249A" w14:textId="77777777" w:rsidR="007376E0" w:rsidRDefault="007376E0">
      <w:pPr>
        <w:spacing w:line="240" w:lineRule="auto"/>
      </w:pPr>
      <w:r>
        <w:continuationSeparator/>
      </w:r>
    </w:p>
    <w:p w14:paraId="1C4F230E" w14:textId="77777777" w:rsidR="007376E0" w:rsidRDefault="007376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6413" w14:textId="77777777" w:rsidR="007376E0" w:rsidRDefault="007376E0">
      <w:pPr>
        <w:spacing w:line="240" w:lineRule="auto"/>
      </w:pPr>
      <w:r>
        <w:separator/>
      </w:r>
    </w:p>
    <w:p w14:paraId="6E29023E" w14:textId="77777777" w:rsidR="007376E0" w:rsidRDefault="007376E0"/>
  </w:footnote>
  <w:footnote w:type="continuationSeparator" w:id="0">
    <w:p w14:paraId="03464CC5" w14:textId="77777777" w:rsidR="007376E0" w:rsidRDefault="007376E0">
      <w:pPr>
        <w:spacing w:line="240" w:lineRule="auto"/>
      </w:pPr>
      <w:r>
        <w:continuationSeparator/>
      </w:r>
    </w:p>
    <w:p w14:paraId="3AFBC0E3" w14:textId="77777777" w:rsidR="007376E0" w:rsidRDefault="007376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F439B" w14:textId="77777777" w:rsidR="00B864A3" w:rsidRDefault="00B864A3">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924B0">
      <w:rPr>
        <w:rStyle w:val="Strong"/>
        <w:noProof/>
      </w:rPr>
      <w:t>2</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50821" w14:textId="77777777" w:rsidR="00B864A3" w:rsidRDefault="00B864A3" w:rsidP="00545F39">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924B0">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04090005"/>
    <w:lvl w:ilvl="0">
      <w:start w:val="1"/>
      <w:numFmt w:val="bullet"/>
      <w:lvlText w:val=""/>
      <w:lvlJc w:val="left"/>
      <w:pPr>
        <w:ind w:left="1080" w:hanging="360"/>
      </w:pPr>
      <w:rPr>
        <w:rFonts w:ascii="Wingdings" w:hAnsi="Wingdings" w:hint="default"/>
      </w:rPr>
    </w:lvl>
  </w:abstractNum>
  <w:abstractNum w:abstractNumId="10" w15:restartNumberingAfterBreak="0">
    <w:nsid w:val="06675AB4"/>
    <w:multiLevelType w:val="hybridMultilevel"/>
    <w:tmpl w:val="C6C04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916953"/>
    <w:multiLevelType w:val="hybridMultilevel"/>
    <w:tmpl w:val="AA9E06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BE3914"/>
    <w:multiLevelType w:val="hybridMultilevel"/>
    <w:tmpl w:val="0136BB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F178F7"/>
    <w:multiLevelType w:val="hybridMultilevel"/>
    <w:tmpl w:val="CA56B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BA5A5D"/>
    <w:multiLevelType w:val="hybridMultilevel"/>
    <w:tmpl w:val="BC827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9601B0"/>
    <w:multiLevelType w:val="hybridMultilevel"/>
    <w:tmpl w:val="CB9CC5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DD1A08"/>
    <w:multiLevelType w:val="hybridMultilevel"/>
    <w:tmpl w:val="BB6EEDC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68200DA"/>
    <w:multiLevelType w:val="hybridMultilevel"/>
    <w:tmpl w:val="2102D14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7A224FE"/>
    <w:multiLevelType w:val="hybridMultilevel"/>
    <w:tmpl w:val="42B2F1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AD3417"/>
    <w:multiLevelType w:val="hybridMultilevel"/>
    <w:tmpl w:val="4E1E39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FD30D8"/>
    <w:multiLevelType w:val="hybridMultilevel"/>
    <w:tmpl w:val="61128F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9E6C50"/>
    <w:multiLevelType w:val="hybridMultilevel"/>
    <w:tmpl w:val="1B3E646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5E3C8A"/>
    <w:multiLevelType w:val="hybridMultilevel"/>
    <w:tmpl w:val="994EBD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EF2CBC"/>
    <w:multiLevelType w:val="hybridMultilevel"/>
    <w:tmpl w:val="E7E026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A63CB"/>
    <w:multiLevelType w:val="hybridMultilevel"/>
    <w:tmpl w:val="4BB011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4045721"/>
    <w:multiLevelType w:val="hybridMultilevel"/>
    <w:tmpl w:val="985C75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DEA25D8"/>
    <w:multiLevelType w:val="hybridMultilevel"/>
    <w:tmpl w:val="139A3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1D7EDD"/>
    <w:multiLevelType w:val="hybridMultilevel"/>
    <w:tmpl w:val="756043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C208C4"/>
    <w:multiLevelType w:val="hybridMultilevel"/>
    <w:tmpl w:val="E1B699F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06B06EB"/>
    <w:multiLevelType w:val="hybridMultilevel"/>
    <w:tmpl w:val="4D8EA81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CD3B7B"/>
    <w:multiLevelType w:val="hybridMultilevel"/>
    <w:tmpl w:val="431007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3"/>
  </w:num>
  <w:num w:numId="13">
    <w:abstractNumId w:val="27"/>
  </w:num>
  <w:num w:numId="14">
    <w:abstractNumId w:val="25"/>
  </w:num>
  <w:num w:numId="15">
    <w:abstractNumId w:val="31"/>
  </w:num>
  <w:num w:numId="16">
    <w:abstractNumId w:val="13"/>
  </w:num>
  <w:num w:numId="17">
    <w:abstractNumId w:val="14"/>
  </w:num>
  <w:num w:numId="18">
    <w:abstractNumId w:val="11"/>
  </w:num>
  <w:num w:numId="19">
    <w:abstractNumId w:val="23"/>
  </w:num>
  <w:num w:numId="20">
    <w:abstractNumId w:val="32"/>
  </w:num>
  <w:num w:numId="21">
    <w:abstractNumId w:val="24"/>
  </w:num>
  <w:num w:numId="22">
    <w:abstractNumId w:val="29"/>
  </w:num>
  <w:num w:numId="23">
    <w:abstractNumId w:val="28"/>
  </w:num>
  <w:num w:numId="24">
    <w:abstractNumId w:val="18"/>
  </w:num>
  <w:num w:numId="25">
    <w:abstractNumId w:val="19"/>
  </w:num>
  <w:num w:numId="26">
    <w:abstractNumId w:val="30"/>
  </w:num>
  <w:num w:numId="27">
    <w:abstractNumId w:val="22"/>
  </w:num>
  <w:num w:numId="28">
    <w:abstractNumId w:val="10"/>
  </w:num>
  <w:num w:numId="29">
    <w:abstractNumId w:val="17"/>
  </w:num>
  <w:num w:numId="30">
    <w:abstractNumId w:val="16"/>
  </w:num>
  <w:num w:numId="31">
    <w:abstractNumId w:val="34"/>
  </w:num>
  <w:num w:numId="32">
    <w:abstractNumId w:val="26"/>
  </w:num>
  <w:num w:numId="33">
    <w:abstractNumId w:val="12"/>
  </w:num>
  <w:num w:numId="34">
    <w:abstractNumId w:val="20"/>
  </w:num>
  <w:num w:numId="35">
    <w:abstractNumId w:val="1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FE7"/>
    <w:rsid w:val="000022C8"/>
    <w:rsid w:val="000131C7"/>
    <w:rsid w:val="00015273"/>
    <w:rsid w:val="000219D0"/>
    <w:rsid w:val="00021EC4"/>
    <w:rsid w:val="000271FD"/>
    <w:rsid w:val="00030A73"/>
    <w:rsid w:val="00037736"/>
    <w:rsid w:val="00046DF1"/>
    <w:rsid w:val="00047F4F"/>
    <w:rsid w:val="000567BE"/>
    <w:rsid w:val="00061865"/>
    <w:rsid w:val="00062395"/>
    <w:rsid w:val="000649B7"/>
    <w:rsid w:val="00064A46"/>
    <w:rsid w:val="00071D8D"/>
    <w:rsid w:val="000728B2"/>
    <w:rsid w:val="00081CB6"/>
    <w:rsid w:val="000920AE"/>
    <w:rsid w:val="000A1092"/>
    <w:rsid w:val="000A3C56"/>
    <w:rsid w:val="000A7DA1"/>
    <w:rsid w:val="000B33ED"/>
    <w:rsid w:val="000B35AA"/>
    <w:rsid w:val="000C09E8"/>
    <w:rsid w:val="000C62AB"/>
    <w:rsid w:val="000C661E"/>
    <w:rsid w:val="000D3681"/>
    <w:rsid w:val="000D3F41"/>
    <w:rsid w:val="000D5FC5"/>
    <w:rsid w:val="000E0AB8"/>
    <w:rsid w:val="000E4F96"/>
    <w:rsid w:val="000E51CF"/>
    <w:rsid w:val="000E65C1"/>
    <w:rsid w:val="000F1DE9"/>
    <w:rsid w:val="000F43DC"/>
    <w:rsid w:val="000F463F"/>
    <w:rsid w:val="000F7B41"/>
    <w:rsid w:val="000F7BC8"/>
    <w:rsid w:val="00100B84"/>
    <w:rsid w:val="00101431"/>
    <w:rsid w:val="001046F1"/>
    <w:rsid w:val="00104F7F"/>
    <w:rsid w:val="0010608E"/>
    <w:rsid w:val="001076CD"/>
    <w:rsid w:val="001124E0"/>
    <w:rsid w:val="00112B7A"/>
    <w:rsid w:val="00122D75"/>
    <w:rsid w:val="00123299"/>
    <w:rsid w:val="00123709"/>
    <w:rsid w:val="00127120"/>
    <w:rsid w:val="001279A8"/>
    <w:rsid w:val="00127E4A"/>
    <w:rsid w:val="001346AC"/>
    <w:rsid w:val="0013515B"/>
    <w:rsid w:val="00136F02"/>
    <w:rsid w:val="00137CB1"/>
    <w:rsid w:val="00140571"/>
    <w:rsid w:val="0014517E"/>
    <w:rsid w:val="00145191"/>
    <w:rsid w:val="00145B81"/>
    <w:rsid w:val="001512E0"/>
    <w:rsid w:val="00152855"/>
    <w:rsid w:val="0015288E"/>
    <w:rsid w:val="001529CC"/>
    <w:rsid w:val="00153970"/>
    <w:rsid w:val="00154609"/>
    <w:rsid w:val="001546DD"/>
    <w:rsid w:val="00156501"/>
    <w:rsid w:val="00156734"/>
    <w:rsid w:val="00163628"/>
    <w:rsid w:val="00163C7E"/>
    <w:rsid w:val="00165592"/>
    <w:rsid w:val="001668B2"/>
    <w:rsid w:val="001726CE"/>
    <w:rsid w:val="00193425"/>
    <w:rsid w:val="001A25CD"/>
    <w:rsid w:val="001A614E"/>
    <w:rsid w:val="001B4D5A"/>
    <w:rsid w:val="001B5369"/>
    <w:rsid w:val="001B5CF0"/>
    <w:rsid w:val="001C06E8"/>
    <w:rsid w:val="001C2BAA"/>
    <w:rsid w:val="001C36C1"/>
    <w:rsid w:val="001C42F7"/>
    <w:rsid w:val="001D1678"/>
    <w:rsid w:val="001D6A57"/>
    <w:rsid w:val="001D6D6C"/>
    <w:rsid w:val="001D73A3"/>
    <w:rsid w:val="001F134E"/>
    <w:rsid w:val="001F2E1D"/>
    <w:rsid w:val="001F47AA"/>
    <w:rsid w:val="0020029F"/>
    <w:rsid w:val="002031EE"/>
    <w:rsid w:val="00204B47"/>
    <w:rsid w:val="00210738"/>
    <w:rsid w:val="00212D33"/>
    <w:rsid w:val="0021309D"/>
    <w:rsid w:val="0021546F"/>
    <w:rsid w:val="00217DCF"/>
    <w:rsid w:val="002208DA"/>
    <w:rsid w:val="002213FC"/>
    <w:rsid w:val="00222258"/>
    <w:rsid w:val="00222B21"/>
    <w:rsid w:val="00226717"/>
    <w:rsid w:val="00233892"/>
    <w:rsid w:val="00240177"/>
    <w:rsid w:val="00241D69"/>
    <w:rsid w:val="00243BAF"/>
    <w:rsid w:val="00246A27"/>
    <w:rsid w:val="00255F7F"/>
    <w:rsid w:val="00255F95"/>
    <w:rsid w:val="00256BE6"/>
    <w:rsid w:val="00257F5F"/>
    <w:rsid w:val="00262A61"/>
    <w:rsid w:val="002644D4"/>
    <w:rsid w:val="0026564A"/>
    <w:rsid w:val="00267F40"/>
    <w:rsid w:val="00273E52"/>
    <w:rsid w:val="002763EE"/>
    <w:rsid w:val="00280885"/>
    <w:rsid w:val="002818F7"/>
    <w:rsid w:val="002840B0"/>
    <w:rsid w:val="0029244A"/>
    <w:rsid w:val="002929F5"/>
    <w:rsid w:val="00294FEB"/>
    <w:rsid w:val="00296096"/>
    <w:rsid w:val="002B1A42"/>
    <w:rsid w:val="002B58FD"/>
    <w:rsid w:val="002D430E"/>
    <w:rsid w:val="002D6B1D"/>
    <w:rsid w:val="002E148C"/>
    <w:rsid w:val="002E2059"/>
    <w:rsid w:val="002E30CF"/>
    <w:rsid w:val="002E34CB"/>
    <w:rsid w:val="002E3ABA"/>
    <w:rsid w:val="002E3AC6"/>
    <w:rsid w:val="002E5FFD"/>
    <w:rsid w:val="002F1CE8"/>
    <w:rsid w:val="002F39D2"/>
    <w:rsid w:val="002F7A1E"/>
    <w:rsid w:val="003042A7"/>
    <w:rsid w:val="00305BA3"/>
    <w:rsid w:val="00305EEF"/>
    <w:rsid w:val="00306D8F"/>
    <w:rsid w:val="00311235"/>
    <w:rsid w:val="00314E51"/>
    <w:rsid w:val="0031530A"/>
    <w:rsid w:val="00316D49"/>
    <w:rsid w:val="00320C49"/>
    <w:rsid w:val="00334972"/>
    <w:rsid w:val="0033559A"/>
    <w:rsid w:val="00346185"/>
    <w:rsid w:val="003463FA"/>
    <w:rsid w:val="00355DCA"/>
    <w:rsid w:val="00357CC7"/>
    <w:rsid w:val="003625A5"/>
    <w:rsid w:val="003678E4"/>
    <w:rsid w:val="00367B1B"/>
    <w:rsid w:val="00375164"/>
    <w:rsid w:val="00383797"/>
    <w:rsid w:val="0038472E"/>
    <w:rsid w:val="00384895"/>
    <w:rsid w:val="003850F5"/>
    <w:rsid w:val="00385283"/>
    <w:rsid w:val="003856CE"/>
    <w:rsid w:val="003903B9"/>
    <w:rsid w:val="003907DB"/>
    <w:rsid w:val="00396C29"/>
    <w:rsid w:val="003A255F"/>
    <w:rsid w:val="003A5503"/>
    <w:rsid w:val="003A66D7"/>
    <w:rsid w:val="003B166A"/>
    <w:rsid w:val="003C7CA9"/>
    <w:rsid w:val="003D4078"/>
    <w:rsid w:val="003D51C7"/>
    <w:rsid w:val="003D5395"/>
    <w:rsid w:val="003D5518"/>
    <w:rsid w:val="003D6A59"/>
    <w:rsid w:val="003E1757"/>
    <w:rsid w:val="003E3C79"/>
    <w:rsid w:val="003F092E"/>
    <w:rsid w:val="003F2168"/>
    <w:rsid w:val="003F38C7"/>
    <w:rsid w:val="003F522A"/>
    <w:rsid w:val="003F6D40"/>
    <w:rsid w:val="004009B4"/>
    <w:rsid w:val="00402C1E"/>
    <w:rsid w:val="004037C9"/>
    <w:rsid w:val="00403C7A"/>
    <w:rsid w:val="00412D83"/>
    <w:rsid w:val="00415666"/>
    <w:rsid w:val="00415CC9"/>
    <w:rsid w:val="004166CC"/>
    <w:rsid w:val="004166E9"/>
    <w:rsid w:val="00421C41"/>
    <w:rsid w:val="00424E7E"/>
    <w:rsid w:val="0042795F"/>
    <w:rsid w:val="0043118C"/>
    <w:rsid w:val="00432CFC"/>
    <w:rsid w:val="00433CE5"/>
    <w:rsid w:val="00437573"/>
    <w:rsid w:val="00441D31"/>
    <w:rsid w:val="00444173"/>
    <w:rsid w:val="00444B5E"/>
    <w:rsid w:val="00446754"/>
    <w:rsid w:val="00451C01"/>
    <w:rsid w:val="00452516"/>
    <w:rsid w:val="004569C4"/>
    <w:rsid w:val="00460AC4"/>
    <w:rsid w:val="004627CE"/>
    <w:rsid w:val="00462C6F"/>
    <w:rsid w:val="0046329F"/>
    <w:rsid w:val="00465171"/>
    <w:rsid w:val="004677C8"/>
    <w:rsid w:val="00470B5D"/>
    <w:rsid w:val="00470DB5"/>
    <w:rsid w:val="004715AD"/>
    <w:rsid w:val="00475899"/>
    <w:rsid w:val="00475B42"/>
    <w:rsid w:val="00486943"/>
    <w:rsid w:val="004918EC"/>
    <w:rsid w:val="00495823"/>
    <w:rsid w:val="004A0EA3"/>
    <w:rsid w:val="004A1CEB"/>
    <w:rsid w:val="004A34B3"/>
    <w:rsid w:val="004B2274"/>
    <w:rsid w:val="004B2755"/>
    <w:rsid w:val="004B6EEE"/>
    <w:rsid w:val="004C4234"/>
    <w:rsid w:val="004C46FB"/>
    <w:rsid w:val="004C7F83"/>
    <w:rsid w:val="004D1F2E"/>
    <w:rsid w:val="004D7FE7"/>
    <w:rsid w:val="004E2CD5"/>
    <w:rsid w:val="004E30C6"/>
    <w:rsid w:val="004E32B9"/>
    <w:rsid w:val="004E5E01"/>
    <w:rsid w:val="004F0127"/>
    <w:rsid w:val="004F0248"/>
    <w:rsid w:val="004F0A28"/>
    <w:rsid w:val="004F1E57"/>
    <w:rsid w:val="004F4C86"/>
    <w:rsid w:val="004F59CD"/>
    <w:rsid w:val="0050340E"/>
    <w:rsid w:val="00504564"/>
    <w:rsid w:val="0051061B"/>
    <w:rsid w:val="00511A02"/>
    <w:rsid w:val="00511A40"/>
    <w:rsid w:val="00512C31"/>
    <w:rsid w:val="00514235"/>
    <w:rsid w:val="00514BC8"/>
    <w:rsid w:val="00514EB7"/>
    <w:rsid w:val="0051716E"/>
    <w:rsid w:val="00524068"/>
    <w:rsid w:val="00525938"/>
    <w:rsid w:val="00536270"/>
    <w:rsid w:val="00537387"/>
    <w:rsid w:val="005425CE"/>
    <w:rsid w:val="00542E68"/>
    <w:rsid w:val="00545F39"/>
    <w:rsid w:val="00551A02"/>
    <w:rsid w:val="005534FA"/>
    <w:rsid w:val="00553D3E"/>
    <w:rsid w:val="005554C3"/>
    <w:rsid w:val="0055584C"/>
    <w:rsid w:val="00555A29"/>
    <w:rsid w:val="0056758A"/>
    <w:rsid w:val="00567F8D"/>
    <w:rsid w:val="00572506"/>
    <w:rsid w:val="005746AD"/>
    <w:rsid w:val="00577D74"/>
    <w:rsid w:val="00583A97"/>
    <w:rsid w:val="005854EB"/>
    <w:rsid w:val="00586810"/>
    <w:rsid w:val="005878C8"/>
    <w:rsid w:val="00591F58"/>
    <w:rsid w:val="00592B17"/>
    <w:rsid w:val="00592D04"/>
    <w:rsid w:val="005945E0"/>
    <w:rsid w:val="00594B24"/>
    <w:rsid w:val="005957CB"/>
    <w:rsid w:val="005A1E4D"/>
    <w:rsid w:val="005B0ACD"/>
    <w:rsid w:val="005B1B17"/>
    <w:rsid w:val="005B1BF1"/>
    <w:rsid w:val="005B236E"/>
    <w:rsid w:val="005B5628"/>
    <w:rsid w:val="005B76F9"/>
    <w:rsid w:val="005C09D1"/>
    <w:rsid w:val="005C0B95"/>
    <w:rsid w:val="005C58FD"/>
    <w:rsid w:val="005D0C97"/>
    <w:rsid w:val="005D3A03"/>
    <w:rsid w:val="005D7EA9"/>
    <w:rsid w:val="005E01F4"/>
    <w:rsid w:val="005E26D1"/>
    <w:rsid w:val="005E2B30"/>
    <w:rsid w:val="005F0C51"/>
    <w:rsid w:val="005F2BF1"/>
    <w:rsid w:val="005F6A01"/>
    <w:rsid w:val="00604DED"/>
    <w:rsid w:val="006055A6"/>
    <w:rsid w:val="00605B8F"/>
    <w:rsid w:val="0061122D"/>
    <w:rsid w:val="0061191E"/>
    <w:rsid w:val="00615E9D"/>
    <w:rsid w:val="00620CFB"/>
    <w:rsid w:val="00623D4A"/>
    <w:rsid w:val="00626FC9"/>
    <w:rsid w:val="006439EC"/>
    <w:rsid w:val="00647809"/>
    <w:rsid w:val="00653194"/>
    <w:rsid w:val="00664D87"/>
    <w:rsid w:val="00665FB3"/>
    <w:rsid w:val="0067205C"/>
    <w:rsid w:val="006752EB"/>
    <w:rsid w:val="00675977"/>
    <w:rsid w:val="00677CE6"/>
    <w:rsid w:val="00682CA7"/>
    <w:rsid w:val="00682E25"/>
    <w:rsid w:val="00684D0F"/>
    <w:rsid w:val="00684E85"/>
    <w:rsid w:val="00685947"/>
    <w:rsid w:val="006908F9"/>
    <w:rsid w:val="006944C5"/>
    <w:rsid w:val="006973E9"/>
    <w:rsid w:val="006A44A0"/>
    <w:rsid w:val="006A4BB0"/>
    <w:rsid w:val="006B2197"/>
    <w:rsid w:val="006B29D5"/>
    <w:rsid w:val="006B357F"/>
    <w:rsid w:val="006B4FA9"/>
    <w:rsid w:val="006B60E5"/>
    <w:rsid w:val="006B6912"/>
    <w:rsid w:val="006B702F"/>
    <w:rsid w:val="006C1C04"/>
    <w:rsid w:val="006C27A0"/>
    <w:rsid w:val="006C33B2"/>
    <w:rsid w:val="006D1EBD"/>
    <w:rsid w:val="006D2D22"/>
    <w:rsid w:val="006D2FFB"/>
    <w:rsid w:val="006D3EBF"/>
    <w:rsid w:val="006D72EE"/>
    <w:rsid w:val="006E1088"/>
    <w:rsid w:val="006E336E"/>
    <w:rsid w:val="00700515"/>
    <w:rsid w:val="00702CF6"/>
    <w:rsid w:val="00713451"/>
    <w:rsid w:val="00716D0A"/>
    <w:rsid w:val="007171D1"/>
    <w:rsid w:val="00721B63"/>
    <w:rsid w:val="00723FF0"/>
    <w:rsid w:val="00725190"/>
    <w:rsid w:val="00726D39"/>
    <w:rsid w:val="00730C68"/>
    <w:rsid w:val="0073674F"/>
    <w:rsid w:val="007376E0"/>
    <w:rsid w:val="007406AF"/>
    <w:rsid w:val="00740DF6"/>
    <w:rsid w:val="007458C3"/>
    <w:rsid w:val="00746951"/>
    <w:rsid w:val="007574C6"/>
    <w:rsid w:val="00761B7E"/>
    <w:rsid w:val="00763B8B"/>
    <w:rsid w:val="00770197"/>
    <w:rsid w:val="00772511"/>
    <w:rsid w:val="007739AA"/>
    <w:rsid w:val="00774017"/>
    <w:rsid w:val="00775B0A"/>
    <w:rsid w:val="00776EE9"/>
    <w:rsid w:val="0078041A"/>
    <w:rsid w:val="00781303"/>
    <w:rsid w:val="0078220C"/>
    <w:rsid w:val="0078686D"/>
    <w:rsid w:val="00786D9A"/>
    <w:rsid w:val="00787149"/>
    <w:rsid w:val="0079036E"/>
    <w:rsid w:val="007A4363"/>
    <w:rsid w:val="007A595B"/>
    <w:rsid w:val="007A6D87"/>
    <w:rsid w:val="007A7C69"/>
    <w:rsid w:val="007B0D91"/>
    <w:rsid w:val="007B363C"/>
    <w:rsid w:val="007B4CEE"/>
    <w:rsid w:val="007B64C0"/>
    <w:rsid w:val="007B654D"/>
    <w:rsid w:val="007B7299"/>
    <w:rsid w:val="007C3C09"/>
    <w:rsid w:val="007C4692"/>
    <w:rsid w:val="007C7679"/>
    <w:rsid w:val="007D320F"/>
    <w:rsid w:val="007D7940"/>
    <w:rsid w:val="007D7BDF"/>
    <w:rsid w:val="007E060E"/>
    <w:rsid w:val="007E0AC7"/>
    <w:rsid w:val="007E1790"/>
    <w:rsid w:val="007E1C40"/>
    <w:rsid w:val="007E6895"/>
    <w:rsid w:val="007F07C4"/>
    <w:rsid w:val="007F1081"/>
    <w:rsid w:val="008002C0"/>
    <w:rsid w:val="0080314E"/>
    <w:rsid w:val="008071BE"/>
    <w:rsid w:val="008074DA"/>
    <w:rsid w:val="00810AE9"/>
    <w:rsid w:val="00825659"/>
    <w:rsid w:val="00826C62"/>
    <w:rsid w:val="00827C5D"/>
    <w:rsid w:val="008334E1"/>
    <w:rsid w:val="008400AC"/>
    <w:rsid w:val="008401BC"/>
    <w:rsid w:val="0084133C"/>
    <w:rsid w:val="00842739"/>
    <w:rsid w:val="008429F8"/>
    <w:rsid w:val="00846A73"/>
    <w:rsid w:val="00852CCF"/>
    <w:rsid w:val="00865D68"/>
    <w:rsid w:val="0087035A"/>
    <w:rsid w:val="0087101C"/>
    <w:rsid w:val="00872F7E"/>
    <w:rsid w:val="008771C5"/>
    <w:rsid w:val="00877430"/>
    <w:rsid w:val="00883997"/>
    <w:rsid w:val="00885748"/>
    <w:rsid w:val="00885C20"/>
    <w:rsid w:val="00890FF3"/>
    <w:rsid w:val="008917F3"/>
    <w:rsid w:val="0089297F"/>
    <w:rsid w:val="00893DE0"/>
    <w:rsid w:val="00896258"/>
    <w:rsid w:val="00896E8C"/>
    <w:rsid w:val="008A31C4"/>
    <w:rsid w:val="008B510E"/>
    <w:rsid w:val="008B57CF"/>
    <w:rsid w:val="008C169B"/>
    <w:rsid w:val="008C4872"/>
    <w:rsid w:val="008C5323"/>
    <w:rsid w:val="008C7A08"/>
    <w:rsid w:val="008D01B7"/>
    <w:rsid w:val="008D08AF"/>
    <w:rsid w:val="008D2512"/>
    <w:rsid w:val="008D2F61"/>
    <w:rsid w:val="008D5B79"/>
    <w:rsid w:val="008D7158"/>
    <w:rsid w:val="008E0DC8"/>
    <w:rsid w:val="008E139A"/>
    <w:rsid w:val="008E1E53"/>
    <w:rsid w:val="008E230D"/>
    <w:rsid w:val="008E2AD6"/>
    <w:rsid w:val="008E3632"/>
    <w:rsid w:val="008E5A0A"/>
    <w:rsid w:val="008E6455"/>
    <w:rsid w:val="008E6E91"/>
    <w:rsid w:val="008F7B48"/>
    <w:rsid w:val="00903D50"/>
    <w:rsid w:val="0090421B"/>
    <w:rsid w:val="0090519B"/>
    <w:rsid w:val="00905D54"/>
    <w:rsid w:val="00907C62"/>
    <w:rsid w:val="00912766"/>
    <w:rsid w:val="00915AF4"/>
    <w:rsid w:val="00916B86"/>
    <w:rsid w:val="00917860"/>
    <w:rsid w:val="009268A5"/>
    <w:rsid w:val="00927E2C"/>
    <w:rsid w:val="00932F1D"/>
    <w:rsid w:val="009356DE"/>
    <w:rsid w:val="0094253D"/>
    <w:rsid w:val="00943199"/>
    <w:rsid w:val="00946056"/>
    <w:rsid w:val="00946B5E"/>
    <w:rsid w:val="009475FA"/>
    <w:rsid w:val="009477BF"/>
    <w:rsid w:val="0095006F"/>
    <w:rsid w:val="009503D1"/>
    <w:rsid w:val="0095348B"/>
    <w:rsid w:val="0095360B"/>
    <w:rsid w:val="00954756"/>
    <w:rsid w:val="00960CCB"/>
    <w:rsid w:val="009614A8"/>
    <w:rsid w:val="00961DC2"/>
    <w:rsid w:val="00964FB6"/>
    <w:rsid w:val="00965A4C"/>
    <w:rsid w:val="00965AE2"/>
    <w:rsid w:val="0096630C"/>
    <w:rsid w:val="00970F2E"/>
    <w:rsid w:val="009742F4"/>
    <w:rsid w:val="00980C0B"/>
    <w:rsid w:val="0098282F"/>
    <w:rsid w:val="00985A7B"/>
    <w:rsid w:val="0098636D"/>
    <w:rsid w:val="009868A3"/>
    <w:rsid w:val="009909A4"/>
    <w:rsid w:val="00992507"/>
    <w:rsid w:val="00992771"/>
    <w:rsid w:val="00995889"/>
    <w:rsid w:val="009A1469"/>
    <w:rsid w:val="009A1B6C"/>
    <w:rsid w:val="009A294C"/>
    <w:rsid w:val="009A6A3B"/>
    <w:rsid w:val="009B062B"/>
    <w:rsid w:val="009B5AFB"/>
    <w:rsid w:val="009C15CE"/>
    <w:rsid w:val="009C5FD0"/>
    <w:rsid w:val="009D1185"/>
    <w:rsid w:val="009D5B0E"/>
    <w:rsid w:val="009D5F75"/>
    <w:rsid w:val="009D7E13"/>
    <w:rsid w:val="009E06D0"/>
    <w:rsid w:val="009E0776"/>
    <w:rsid w:val="009E1401"/>
    <w:rsid w:val="009E3E9B"/>
    <w:rsid w:val="009E4662"/>
    <w:rsid w:val="009E55B8"/>
    <w:rsid w:val="009F030F"/>
    <w:rsid w:val="009F6BA9"/>
    <w:rsid w:val="009F7561"/>
    <w:rsid w:val="00A02084"/>
    <w:rsid w:val="00A02429"/>
    <w:rsid w:val="00A06F91"/>
    <w:rsid w:val="00A11110"/>
    <w:rsid w:val="00A127B8"/>
    <w:rsid w:val="00A14193"/>
    <w:rsid w:val="00A238B9"/>
    <w:rsid w:val="00A24039"/>
    <w:rsid w:val="00A25D4A"/>
    <w:rsid w:val="00A30436"/>
    <w:rsid w:val="00A35A86"/>
    <w:rsid w:val="00A362B7"/>
    <w:rsid w:val="00A3635D"/>
    <w:rsid w:val="00A3704E"/>
    <w:rsid w:val="00A42AD8"/>
    <w:rsid w:val="00A45658"/>
    <w:rsid w:val="00A4701C"/>
    <w:rsid w:val="00A473E3"/>
    <w:rsid w:val="00A54F4F"/>
    <w:rsid w:val="00A550C5"/>
    <w:rsid w:val="00A60FD5"/>
    <w:rsid w:val="00A65555"/>
    <w:rsid w:val="00A663BC"/>
    <w:rsid w:val="00A67CFC"/>
    <w:rsid w:val="00A67D2B"/>
    <w:rsid w:val="00A70DB2"/>
    <w:rsid w:val="00A712F4"/>
    <w:rsid w:val="00A7154C"/>
    <w:rsid w:val="00A7174A"/>
    <w:rsid w:val="00A81520"/>
    <w:rsid w:val="00A817A9"/>
    <w:rsid w:val="00A83F73"/>
    <w:rsid w:val="00A856CD"/>
    <w:rsid w:val="00A914AF"/>
    <w:rsid w:val="00A922C5"/>
    <w:rsid w:val="00A92831"/>
    <w:rsid w:val="00A92983"/>
    <w:rsid w:val="00A97AF5"/>
    <w:rsid w:val="00AA08C5"/>
    <w:rsid w:val="00AA09D5"/>
    <w:rsid w:val="00AA484C"/>
    <w:rsid w:val="00AA5964"/>
    <w:rsid w:val="00AA59D7"/>
    <w:rsid w:val="00AB0B7F"/>
    <w:rsid w:val="00AB35DD"/>
    <w:rsid w:val="00AC1E8C"/>
    <w:rsid w:val="00AC4472"/>
    <w:rsid w:val="00AC63CF"/>
    <w:rsid w:val="00AC787B"/>
    <w:rsid w:val="00AD2894"/>
    <w:rsid w:val="00AD5897"/>
    <w:rsid w:val="00AD748B"/>
    <w:rsid w:val="00AE0772"/>
    <w:rsid w:val="00AE2B2C"/>
    <w:rsid w:val="00AE7924"/>
    <w:rsid w:val="00AE7E8C"/>
    <w:rsid w:val="00AE7F7D"/>
    <w:rsid w:val="00B07C1F"/>
    <w:rsid w:val="00B07D5E"/>
    <w:rsid w:val="00B10217"/>
    <w:rsid w:val="00B1026F"/>
    <w:rsid w:val="00B11216"/>
    <w:rsid w:val="00B156A6"/>
    <w:rsid w:val="00B310B7"/>
    <w:rsid w:val="00B330BF"/>
    <w:rsid w:val="00B33C76"/>
    <w:rsid w:val="00B34183"/>
    <w:rsid w:val="00B45568"/>
    <w:rsid w:val="00B46E5C"/>
    <w:rsid w:val="00B52EA0"/>
    <w:rsid w:val="00B5310F"/>
    <w:rsid w:val="00B53380"/>
    <w:rsid w:val="00B576CB"/>
    <w:rsid w:val="00B57E12"/>
    <w:rsid w:val="00B60A79"/>
    <w:rsid w:val="00B61762"/>
    <w:rsid w:val="00B65A7A"/>
    <w:rsid w:val="00B65AC8"/>
    <w:rsid w:val="00B66889"/>
    <w:rsid w:val="00B72562"/>
    <w:rsid w:val="00B73D8A"/>
    <w:rsid w:val="00B81FF0"/>
    <w:rsid w:val="00B823AA"/>
    <w:rsid w:val="00B839E0"/>
    <w:rsid w:val="00B864A3"/>
    <w:rsid w:val="00B91864"/>
    <w:rsid w:val="00B92129"/>
    <w:rsid w:val="00B93B02"/>
    <w:rsid w:val="00B955DC"/>
    <w:rsid w:val="00B95A54"/>
    <w:rsid w:val="00B96AC4"/>
    <w:rsid w:val="00B978A4"/>
    <w:rsid w:val="00BA20A1"/>
    <w:rsid w:val="00BA3716"/>
    <w:rsid w:val="00BA413B"/>
    <w:rsid w:val="00BA4325"/>
    <w:rsid w:val="00BA45DB"/>
    <w:rsid w:val="00BB03D8"/>
    <w:rsid w:val="00BB2738"/>
    <w:rsid w:val="00BB3476"/>
    <w:rsid w:val="00BB40FA"/>
    <w:rsid w:val="00BB43BE"/>
    <w:rsid w:val="00BB4829"/>
    <w:rsid w:val="00BC26A8"/>
    <w:rsid w:val="00BC514D"/>
    <w:rsid w:val="00BC515A"/>
    <w:rsid w:val="00BC5950"/>
    <w:rsid w:val="00BC5EB4"/>
    <w:rsid w:val="00BD04BC"/>
    <w:rsid w:val="00BD0E26"/>
    <w:rsid w:val="00BD17E6"/>
    <w:rsid w:val="00BD4367"/>
    <w:rsid w:val="00BD76F6"/>
    <w:rsid w:val="00BE0865"/>
    <w:rsid w:val="00BE0B5D"/>
    <w:rsid w:val="00BE2B45"/>
    <w:rsid w:val="00BE35B9"/>
    <w:rsid w:val="00BE5034"/>
    <w:rsid w:val="00BE61EE"/>
    <w:rsid w:val="00BF13EB"/>
    <w:rsid w:val="00BF1CD6"/>
    <w:rsid w:val="00BF1F80"/>
    <w:rsid w:val="00BF3B79"/>
    <w:rsid w:val="00BF4184"/>
    <w:rsid w:val="00BF69C1"/>
    <w:rsid w:val="00BF6ED1"/>
    <w:rsid w:val="00BF7221"/>
    <w:rsid w:val="00C0601E"/>
    <w:rsid w:val="00C07265"/>
    <w:rsid w:val="00C078E8"/>
    <w:rsid w:val="00C1165C"/>
    <w:rsid w:val="00C11FCE"/>
    <w:rsid w:val="00C1550A"/>
    <w:rsid w:val="00C23C53"/>
    <w:rsid w:val="00C26789"/>
    <w:rsid w:val="00C30267"/>
    <w:rsid w:val="00C31D30"/>
    <w:rsid w:val="00C32C1A"/>
    <w:rsid w:val="00C35285"/>
    <w:rsid w:val="00C35B4B"/>
    <w:rsid w:val="00C42115"/>
    <w:rsid w:val="00C43449"/>
    <w:rsid w:val="00C50E84"/>
    <w:rsid w:val="00C53716"/>
    <w:rsid w:val="00C53CF3"/>
    <w:rsid w:val="00C54712"/>
    <w:rsid w:val="00C56B48"/>
    <w:rsid w:val="00C61055"/>
    <w:rsid w:val="00C655EB"/>
    <w:rsid w:val="00C677D1"/>
    <w:rsid w:val="00C75C72"/>
    <w:rsid w:val="00C76B73"/>
    <w:rsid w:val="00C76D26"/>
    <w:rsid w:val="00C80301"/>
    <w:rsid w:val="00C80A5D"/>
    <w:rsid w:val="00C86542"/>
    <w:rsid w:val="00C86A58"/>
    <w:rsid w:val="00C87707"/>
    <w:rsid w:val="00C924B0"/>
    <w:rsid w:val="00CA2EDD"/>
    <w:rsid w:val="00CA3E39"/>
    <w:rsid w:val="00CA77EE"/>
    <w:rsid w:val="00CB733C"/>
    <w:rsid w:val="00CC13BA"/>
    <w:rsid w:val="00CC24D8"/>
    <w:rsid w:val="00CC4C05"/>
    <w:rsid w:val="00CC5DDB"/>
    <w:rsid w:val="00CD32F3"/>
    <w:rsid w:val="00CD6E39"/>
    <w:rsid w:val="00CD765F"/>
    <w:rsid w:val="00CE1AC1"/>
    <w:rsid w:val="00CF3081"/>
    <w:rsid w:val="00CF4E19"/>
    <w:rsid w:val="00CF4EE5"/>
    <w:rsid w:val="00CF6C1B"/>
    <w:rsid w:val="00CF6E91"/>
    <w:rsid w:val="00D0058B"/>
    <w:rsid w:val="00D014D2"/>
    <w:rsid w:val="00D018AE"/>
    <w:rsid w:val="00D01AFB"/>
    <w:rsid w:val="00D029A9"/>
    <w:rsid w:val="00D02BB0"/>
    <w:rsid w:val="00D07978"/>
    <w:rsid w:val="00D10AD9"/>
    <w:rsid w:val="00D13097"/>
    <w:rsid w:val="00D175DE"/>
    <w:rsid w:val="00D208A7"/>
    <w:rsid w:val="00D20A93"/>
    <w:rsid w:val="00D262A1"/>
    <w:rsid w:val="00D270D2"/>
    <w:rsid w:val="00D32B53"/>
    <w:rsid w:val="00D334A2"/>
    <w:rsid w:val="00D33FF2"/>
    <w:rsid w:val="00D3463C"/>
    <w:rsid w:val="00D365D1"/>
    <w:rsid w:val="00D43214"/>
    <w:rsid w:val="00D43380"/>
    <w:rsid w:val="00D45F36"/>
    <w:rsid w:val="00D4659C"/>
    <w:rsid w:val="00D47DE1"/>
    <w:rsid w:val="00D50D59"/>
    <w:rsid w:val="00D53F44"/>
    <w:rsid w:val="00D53FC0"/>
    <w:rsid w:val="00D556D0"/>
    <w:rsid w:val="00D60506"/>
    <w:rsid w:val="00D606AF"/>
    <w:rsid w:val="00D6327C"/>
    <w:rsid w:val="00D66149"/>
    <w:rsid w:val="00D6717D"/>
    <w:rsid w:val="00D704BF"/>
    <w:rsid w:val="00D70CE6"/>
    <w:rsid w:val="00D734DB"/>
    <w:rsid w:val="00D73EF2"/>
    <w:rsid w:val="00D75171"/>
    <w:rsid w:val="00D75A15"/>
    <w:rsid w:val="00D77E1A"/>
    <w:rsid w:val="00D81AB6"/>
    <w:rsid w:val="00D849D7"/>
    <w:rsid w:val="00D85100"/>
    <w:rsid w:val="00D85B68"/>
    <w:rsid w:val="00D8762E"/>
    <w:rsid w:val="00D90530"/>
    <w:rsid w:val="00D90E1E"/>
    <w:rsid w:val="00D947A4"/>
    <w:rsid w:val="00D959FF"/>
    <w:rsid w:val="00DA1A17"/>
    <w:rsid w:val="00DA25D5"/>
    <w:rsid w:val="00DA54C0"/>
    <w:rsid w:val="00DA6BC9"/>
    <w:rsid w:val="00DA7E83"/>
    <w:rsid w:val="00DB2BB6"/>
    <w:rsid w:val="00DB395A"/>
    <w:rsid w:val="00DB59D0"/>
    <w:rsid w:val="00DB62D8"/>
    <w:rsid w:val="00DB721B"/>
    <w:rsid w:val="00DC0A15"/>
    <w:rsid w:val="00DC2C7C"/>
    <w:rsid w:val="00DC31BE"/>
    <w:rsid w:val="00DC4194"/>
    <w:rsid w:val="00DC5A52"/>
    <w:rsid w:val="00DC7B34"/>
    <w:rsid w:val="00DC7D68"/>
    <w:rsid w:val="00DD39A5"/>
    <w:rsid w:val="00DD5206"/>
    <w:rsid w:val="00DE39BE"/>
    <w:rsid w:val="00DE6350"/>
    <w:rsid w:val="00DE6B12"/>
    <w:rsid w:val="00DF3826"/>
    <w:rsid w:val="00DF3CE3"/>
    <w:rsid w:val="00DF44AE"/>
    <w:rsid w:val="00DF4887"/>
    <w:rsid w:val="00E0060B"/>
    <w:rsid w:val="00E0298E"/>
    <w:rsid w:val="00E05EF9"/>
    <w:rsid w:val="00E10C18"/>
    <w:rsid w:val="00E122DD"/>
    <w:rsid w:val="00E1327E"/>
    <w:rsid w:val="00E135B5"/>
    <w:rsid w:val="00E13ECA"/>
    <w:rsid w:val="00E15D48"/>
    <w:rsid w:val="00E17F0B"/>
    <w:rsid w:val="00E256BE"/>
    <w:rsid w:val="00E25B68"/>
    <w:rsid w:val="00E31045"/>
    <w:rsid w:val="00E31EEC"/>
    <w:rsid w:val="00E40543"/>
    <w:rsid w:val="00E42D39"/>
    <w:rsid w:val="00E44DA7"/>
    <w:rsid w:val="00E459B6"/>
    <w:rsid w:val="00E5110F"/>
    <w:rsid w:val="00E54EE0"/>
    <w:rsid w:val="00E5525C"/>
    <w:rsid w:val="00E6004D"/>
    <w:rsid w:val="00E61E31"/>
    <w:rsid w:val="00E70C5D"/>
    <w:rsid w:val="00E718E9"/>
    <w:rsid w:val="00E71B4C"/>
    <w:rsid w:val="00E72798"/>
    <w:rsid w:val="00E7319B"/>
    <w:rsid w:val="00E81516"/>
    <w:rsid w:val="00E81978"/>
    <w:rsid w:val="00E81D3B"/>
    <w:rsid w:val="00E8395F"/>
    <w:rsid w:val="00E872CC"/>
    <w:rsid w:val="00E90A93"/>
    <w:rsid w:val="00E9273A"/>
    <w:rsid w:val="00E93B9F"/>
    <w:rsid w:val="00E97B59"/>
    <w:rsid w:val="00EA2585"/>
    <w:rsid w:val="00EA77F4"/>
    <w:rsid w:val="00EB19BF"/>
    <w:rsid w:val="00EC0A1F"/>
    <w:rsid w:val="00EC5866"/>
    <w:rsid w:val="00ED078E"/>
    <w:rsid w:val="00ED3331"/>
    <w:rsid w:val="00ED3A0E"/>
    <w:rsid w:val="00ED5459"/>
    <w:rsid w:val="00ED72E6"/>
    <w:rsid w:val="00ED73DF"/>
    <w:rsid w:val="00EE0BD3"/>
    <w:rsid w:val="00EE70DF"/>
    <w:rsid w:val="00EF01DA"/>
    <w:rsid w:val="00EF5B23"/>
    <w:rsid w:val="00EF7B30"/>
    <w:rsid w:val="00F01DC4"/>
    <w:rsid w:val="00F052CA"/>
    <w:rsid w:val="00F07E39"/>
    <w:rsid w:val="00F10D9C"/>
    <w:rsid w:val="00F14A5D"/>
    <w:rsid w:val="00F14BFB"/>
    <w:rsid w:val="00F22669"/>
    <w:rsid w:val="00F23090"/>
    <w:rsid w:val="00F24093"/>
    <w:rsid w:val="00F240C9"/>
    <w:rsid w:val="00F26042"/>
    <w:rsid w:val="00F30F16"/>
    <w:rsid w:val="00F379B7"/>
    <w:rsid w:val="00F46A35"/>
    <w:rsid w:val="00F500E2"/>
    <w:rsid w:val="00F51A06"/>
    <w:rsid w:val="00F525FA"/>
    <w:rsid w:val="00F5287D"/>
    <w:rsid w:val="00F55D69"/>
    <w:rsid w:val="00F561D5"/>
    <w:rsid w:val="00F56935"/>
    <w:rsid w:val="00F57A86"/>
    <w:rsid w:val="00F57AC9"/>
    <w:rsid w:val="00F61D41"/>
    <w:rsid w:val="00F64C92"/>
    <w:rsid w:val="00F652AF"/>
    <w:rsid w:val="00F70DBC"/>
    <w:rsid w:val="00F7139C"/>
    <w:rsid w:val="00F71D7C"/>
    <w:rsid w:val="00F7564B"/>
    <w:rsid w:val="00F762FA"/>
    <w:rsid w:val="00F81E58"/>
    <w:rsid w:val="00F82B06"/>
    <w:rsid w:val="00F82B91"/>
    <w:rsid w:val="00F832E4"/>
    <w:rsid w:val="00F8742C"/>
    <w:rsid w:val="00F91D10"/>
    <w:rsid w:val="00F92E85"/>
    <w:rsid w:val="00F931E6"/>
    <w:rsid w:val="00F93E6B"/>
    <w:rsid w:val="00F95FE5"/>
    <w:rsid w:val="00FA78D8"/>
    <w:rsid w:val="00FB1C46"/>
    <w:rsid w:val="00FB2655"/>
    <w:rsid w:val="00FC160D"/>
    <w:rsid w:val="00FC6B0E"/>
    <w:rsid w:val="00FC6D4D"/>
    <w:rsid w:val="00FC7CC2"/>
    <w:rsid w:val="00FC7D18"/>
    <w:rsid w:val="00FC7ED4"/>
    <w:rsid w:val="00FD39F4"/>
    <w:rsid w:val="00FD4003"/>
    <w:rsid w:val="00FD550D"/>
    <w:rsid w:val="00FD5746"/>
    <w:rsid w:val="00FD7398"/>
    <w:rsid w:val="00FE2327"/>
    <w:rsid w:val="00FE2CC1"/>
    <w:rsid w:val="00FE5B19"/>
    <w:rsid w:val="00FE5FC2"/>
    <w:rsid w:val="00FE6CE0"/>
    <w:rsid w:val="00FF2002"/>
    <w:rsid w:val="00FF3BBC"/>
    <w:rsid w:val="00FF59E8"/>
    <w:rsid w:val="00FF5E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F911D"/>
  <w15:chartTrackingRefBased/>
  <w15:docId w15:val="{018739EF-C15C-4E3C-89DD-8FA9DC6AC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F7B48"/>
    <w:pPr>
      <w:spacing w:after="100"/>
    </w:pPr>
  </w:style>
  <w:style w:type="paragraph" w:styleId="TOC2">
    <w:name w:val="toc 2"/>
    <w:basedOn w:val="Normal"/>
    <w:next w:val="Normal"/>
    <w:autoRedefine/>
    <w:uiPriority w:val="39"/>
    <w:unhideWhenUsed/>
    <w:rsid w:val="008F7B48"/>
    <w:pPr>
      <w:spacing w:after="100"/>
      <w:ind w:left="240"/>
    </w:pPr>
  </w:style>
  <w:style w:type="paragraph" w:styleId="TOC3">
    <w:name w:val="toc 3"/>
    <w:basedOn w:val="Normal"/>
    <w:next w:val="Normal"/>
    <w:autoRedefine/>
    <w:uiPriority w:val="39"/>
    <w:unhideWhenUsed/>
    <w:rsid w:val="008F7B48"/>
    <w:pPr>
      <w:spacing w:after="100"/>
      <w:ind w:left="480"/>
    </w:pPr>
  </w:style>
  <w:style w:type="character" w:styleId="Hyperlink">
    <w:name w:val="Hyperlink"/>
    <w:basedOn w:val="DefaultParagraphFont"/>
    <w:uiPriority w:val="99"/>
    <w:unhideWhenUsed/>
    <w:rsid w:val="008F7B48"/>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77976">
      <w:bodyDiv w:val="1"/>
      <w:marLeft w:val="0"/>
      <w:marRight w:val="0"/>
      <w:marTop w:val="0"/>
      <w:marBottom w:val="0"/>
      <w:divBdr>
        <w:top w:val="none" w:sz="0" w:space="0" w:color="auto"/>
        <w:left w:val="none" w:sz="0" w:space="0" w:color="auto"/>
        <w:bottom w:val="none" w:sz="0" w:space="0" w:color="auto"/>
        <w:right w:val="none" w:sz="0" w:space="0" w:color="auto"/>
      </w:divBdr>
    </w:div>
    <w:div w:id="11371861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4309059">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0295321">
      <w:bodyDiv w:val="1"/>
      <w:marLeft w:val="0"/>
      <w:marRight w:val="0"/>
      <w:marTop w:val="0"/>
      <w:marBottom w:val="0"/>
      <w:divBdr>
        <w:top w:val="none" w:sz="0" w:space="0" w:color="auto"/>
        <w:left w:val="none" w:sz="0" w:space="0" w:color="auto"/>
        <w:bottom w:val="none" w:sz="0" w:space="0" w:color="auto"/>
        <w:right w:val="none" w:sz="0" w:space="0" w:color="auto"/>
      </w:divBdr>
    </w:div>
    <w:div w:id="4229146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8539428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1823478">
      <w:bodyDiv w:val="1"/>
      <w:marLeft w:val="0"/>
      <w:marRight w:val="0"/>
      <w:marTop w:val="0"/>
      <w:marBottom w:val="0"/>
      <w:divBdr>
        <w:top w:val="none" w:sz="0" w:space="0" w:color="auto"/>
        <w:left w:val="none" w:sz="0" w:space="0" w:color="auto"/>
        <w:bottom w:val="none" w:sz="0" w:space="0" w:color="auto"/>
        <w:right w:val="none" w:sz="0" w:space="0" w:color="auto"/>
      </w:divBdr>
    </w:div>
    <w:div w:id="114847896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4210107">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027613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file:///C:\Users\pvaggelatos\Desktop\virvou2\&#932;&#949;&#955;&#953;&#954;&#942;%20&#917;&#961;&#947;&#945;&#963;&#943;&#945;.docx"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file:///C:\Users\pvaggelatos\Desktop\virvou2\&#932;&#949;&#955;&#953;&#954;&#942;%20&#917;&#961;&#947;&#945;&#963;&#943;&#945;.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pvaggelatos\Desktop\virvou2\&#932;&#949;&#955;&#953;&#954;&#942;%20&#917;&#961;&#947;&#945;&#963;&#943;&#945;.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pvaggelatos\Desktop\virvou2\&#932;&#949;&#955;&#953;&#954;&#942;%20&#917;&#961;&#947;&#945;&#963;&#943;&#945;.docx"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pvaggelatos\Desktop\virvou2\&#932;&#949;&#955;&#953;&#954;&#942;%20&#917;&#961;&#947;&#945;&#963;&#943;&#945;.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pvaggelatos\Desktop\virvou2\&#932;&#949;&#955;&#953;&#954;&#942;%20&#917;&#961;&#947;&#945;&#963;&#943;&#945;.docx"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pvaggelatos\Desktop\virvou2\&#932;&#949;&#955;&#953;&#954;&#942;%20&#917;&#961;&#947;&#945;&#963;&#943;&#945;.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pvaggelatos\Desktop\virvou2\&#932;&#949;&#955;&#953;&#954;&#942;%20&#917;&#961;&#947;&#945;&#963;&#943;&#945;.docx" TargetMode="External"/><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vaggelato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049F2764354F969CF7571812D802F3"/>
        <w:category>
          <w:name w:val="General"/>
          <w:gallery w:val="placeholder"/>
        </w:category>
        <w:types>
          <w:type w:val="bbPlcHdr"/>
        </w:types>
        <w:behaviors>
          <w:behavior w:val="content"/>
        </w:behaviors>
        <w:guid w:val="{74C0C6EB-88B7-4FEC-9EF5-61FAB9E6989D}"/>
      </w:docPartPr>
      <w:docPartBody>
        <w:p w:rsidR="00945B24" w:rsidRDefault="00945B24">
          <w:pPr>
            <w:pStyle w:val="22049F2764354F969CF7571812D802F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B24"/>
    <w:rsid w:val="00292735"/>
    <w:rsid w:val="002F2649"/>
    <w:rsid w:val="003B0EFA"/>
    <w:rsid w:val="003B617B"/>
    <w:rsid w:val="00423805"/>
    <w:rsid w:val="004345C6"/>
    <w:rsid w:val="00443A22"/>
    <w:rsid w:val="005805C9"/>
    <w:rsid w:val="00690B9B"/>
    <w:rsid w:val="00741B76"/>
    <w:rsid w:val="008F204F"/>
    <w:rsid w:val="00945B24"/>
    <w:rsid w:val="009D6052"/>
    <w:rsid w:val="00C70AE1"/>
    <w:rsid w:val="00DE613E"/>
    <w:rsid w:val="00E07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22049F2764354F969CF7571812D802F3">
    <w:name w:val="22049F2764354F969CF7571812D802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WikipediaAngular</b:Tag>
    <b:SourceType>InternetSite</b:SourceType>
    <b:Guid>{D362292A-DBE1-45BC-9D6E-77A8107ED40D}</b:Guid>
    <b:Author>
      <b:Author>
        <b:Corporate>Wikipedia</b:Corporate>
      </b:Author>
    </b:Author>
    <b:Title>Angular (web framework)</b:Title>
    <b:InternetSiteTitle>Wikipedia</b:InternetSiteTitle>
    <b:Year>2020</b:Year>
    <b:Month>September</b:Month>
    <b:Day>3</b:Day>
    <b:URL>https://en.wikipedia.org/wiki/Angular_(web_framework)</b:URL>
    <b:RefOrder>1</b:RefOrder>
  </b:Source>
  <b:Source>
    <b:Tag>Spr</b:Tag>
    <b:SourceType>InternetSite</b:SourceType>
    <b:Guid>{B26687F2-7138-48B8-B606-D387FE6071BC}</b:Guid>
    <b:Author>
      <b:Author>
        <b:Corporate>Spring</b:Corporate>
      </b:Author>
    </b:Author>
    <b:Title>Spring | Why Spring?</b:Title>
    <b:URL>https://spring.io/why-spring</b:URL>
    <b:RefOrder>2</b:RefOrder>
  </b:Source>
  <b:Source>
    <b:Tag>Wik201</b:Tag>
    <b:SourceType>InternetSite</b:SourceType>
    <b:Guid>{C9742FE7-C735-459A-8572-ECECA9276A9F}</b:Guid>
    <b:Author>
      <b:Author>
        <b:NameList>
          <b:Person>
            <b:Last>Wikipedia</b:Last>
          </b:Person>
        </b:NameList>
      </b:Author>
    </b:Author>
    <b:Title>MySQL - Wikipedia</b:Title>
    <b:YearAccessed>2020</b:YearAccessed>
    <b:MonthAccessed>09</b:MonthAccessed>
    <b:DayAccessed>14</b:DayAccessed>
    <b:URL>https://en.wikipedia.org/wiki/MySQL</b:URL>
    <b:RefOrder>3</b:RefOrder>
  </b:Source>
  <b:Source>
    <b:Tag>Col</b:Tag>
    <b:SourceType>InternetSite</b:SourceType>
    <b:Guid>{A9169BDD-1273-4064-896A-DD4C9A249C30}</b:Guid>
    <b:Author>
      <b:Author>
        <b:NameList>
          <b:Person>
            <b:Last>Needham</b:Last>
            <b:First>Colin</b:First>
          </b:Person>
        </b:NameList>
      </b:Author>
    </b:Author>
    <b:Title>IMDB</b:Title>
    <b:InternetSiteTitle>Internet Movie Database (IMDB)</b:InternetSiteTitle>
    <b:URL>https://www.imdb.com/</b:URL>
    <b:RefOrder>4</b:RefOrder>
  </b:Source>
</b:Sources>
</file>

<file path=customXml/itemProps1.xml><?xml version="1.0" encoding="utf-8"?>
<ds:datastoreItem xmlns:ds="http://schemas.openxmlformats.org/officeDocument/2006/customXml" ds:itemID="{7629AF19-02DB-4A10-8E49-D8D802212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1524</TotalTime>
  <Pages>14</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Σύντομη περιγραφή της εργασίας</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Σύντομη περιγραφή της εργασίας</dc:title>
  <dc:subject/>
  <dc:creator>Vangelatos, Panagiotis (Βαγγελάτος Παναγιώτης)</dc:creator>
  <cp:keywords/>
  <dc:description/>
  <cp:lastModifiedBy>Georgios Anagnostakis</cp:lastModifiedBy>
  <cp:revision>924</cp:revision>
  <dcterms:created xsi:type="dcterms:W3CDTF">2020-09-09T21:31:00Z</dcterms:created>
  <dcterms:modified xsi:type="dcterms:W3CDTF">2020-10-21T17:04:00Z</dcterms:modified>
</cp:coreProperties>
</file>